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874D1" w14:textId="77777777" w:rsidR="001E1388" w:rsidRPr="00763F48" w:rsidRDefault="001E1388" w:rsidP="00D70D02">
      <w:pPr>
        <w:rPr>
          <w:rFonts w:ascii="Avenir LT Std 45 Book" w:hAnsi="Avenir LT Std 45 Book"/>
          <w:b w:val="0"/>
          <w:noProof/>
          <w:color w:val="auto"/>
          <w:sz w:val="24"/>
          <w:szCs w:val="24"/>
          <w:lang w:bidi="es-ES"/>
        </w:rPr>
      </w:pPr>
    </w:p>
    <w:p w14:paraId="22904058" w14:textId="77777777" w:rsidR="00FD57E6" w:rsidRDefault="00FD57E6" w:rsidP="00FD57E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2F3F11FC" wp14:editId="21A1AF1D">
            <wp:simplePos x="0" y="0"/>
            <wp:positionH relativeFrom="margin">
              <wp:align>center</wp:align>
            </wp:positionH>
            <wp:positionV relativeFrom="paragraph">
              <wp:posOffset>137070</wp:posOffset>
            </wp:positionV>
            <wp:extent cx="7545197" cy="1406849"/>
            <wp:effectExtent l="0" t="0" r="0" b="0"/>
            <wp:wrapNone/>
            <wp:docPr id="11204390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71" b="74952"/>
                    <a:stretch/>
                  </pic:blipFill>
                  <pic:spPr bwMode="auto">
                    <a:xfrm>
                      <a:off x="0" y="0"/>
                      <a:ext cx="7545197" cy="140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014517" w14:textId="77777777" w:rsidR="00FD57E6" w:rsidRDefault="00FD57E6" w:rsidP="00FD57E6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2C7B8B6" wp14:editId="5305FB67">
                <wp:simplePos x="0" y="0"/>
                <wp:positionH relativeFrom="page">
                  <wp:posOffset>4053205</wp:posOffset>
                </wp:positionH>
                <wp:positionV relativeFrom="paragraph">
                  <wp:posOffset>7421245</wp:posOffset>
                </wp:positionV>
                <wp:extent cx="939165" cy="1414780"/>
                <wp:effectExtent l="0" t="0" r="0" b="0"/>
                <wp:wrapNone/>
                <wp:docPr id="77790444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319.15pt;margin-top:584.35pt;width:73.95pt;height:111.4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4045CE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8A7DBB" wp14:editId="07062436">
                <wp:simplePos x="0" y="0"/>
                <wp:positionH relativeFrom="page">
                  <wp:posOffset>4977765</wp:posOffset>
                </wp:positionH>
                <wp:positionV relativeFrom="paragraph">
                  <wp:posOffset>7420610</wp:posOffset>
                </wp:positionV>
                <wp:extent cx="939165" cy="1414780"/>
                <wp:effectExtent l="0" t="0" r="0" b="0"/>
                <wp:wrapNone/>
                <wp:docPr id="73328918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165" cy="141478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391.95pt;margin-top:584.3pt;width:73.95pt;height:111.4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12388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A7E4B7" wp14:editId="70FE03B0">
                <wp:simplePos x="0" y="0"/>
                <wp:positionH relativeFrom="page">
                  <wp:posOffset>5901690</wp:posOffset>
                </wp:positionH>
                <wp:positionV relativeFrom="paragraph">
                  <wp:posOffset>7420610</wp:posOffset>
                </wp:positionV>
                <wp:extent cx="939800" cy="1414780"/>
                <wp:effectExtent l="0" t="0" r="0" b="0"/>
                <wp:wrapNone/>
                <wp:docPr id="4490725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464.7pt;margin-top:584.3pt;width:74pt;height:111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1885F6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07484" wp14:editId="4CE2D647">
                <wp:simplePos x="0" y="0"/>
                <wp:positionH relativeFrom="page">
                  <wp:posOffset>6835866</wp:posOffset>
                </wp:positionH>
                <wp:positionV relativeFrom="paragraph">
                  <wp:posOffset>7421245</wp:posOffset>
                </wp:positionV>
                <wp:extent cx="939800" cy="1414780"/>
                <wp:effectExtent l="0" t="0" r="0" b="0"/>
                <wp:wrapNone/>
                <wp:docPr id="18730504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9800" cy="141478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538.25pt;margin-top:584.35pt;width:74pt;height:111.4pt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5DBDDF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54331F8" wp14:editId="6DE0B834">
                <wp:simplePos x="0" y="0"/>
                <wp:positionH relativeFrom="page">
                  <wp:align>right</wp:align>
                </wp:positionH>
                <wp:positionV relativeFrom="paragraph">
                  <wp:posOffset>7790724</wp:posOffset>
                </wp:positionV>
                <wp:extent cx="8120743" cy="1426029"/>
                <wp:effectExtent l="0" t="0" r="13970" b="22225"/>
                <wp:wrapNone/>
                <wp:docPr id="135451599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0743" cy="1426029"/>
                        </a:xfrm>
                        <a:prstGeom prst="rect">
                          <a:avLst/>
                        </a:prstGeom>
                        <a:solidFill>
                          <a:srgbClr val="3C3C3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588.25pt;margin-top:613.45pt;width:639.45pt;height:112.3pt;z-index:25167257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spid="_x0000_s1026" fillcolor="#3c3c3b" strokecolor="#012639 [1604]" strokeweight="2pt" w14:anchorId="699CA5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079D2C" wp14:editId="7C258B9B">
                <wp:simplePos x="0" y="0"/>
                <wp:positionH relativeFrom="page">
                  <wp:posOffset>4970417</wp:posOffset>
                </wp:positionH>
                <wp:positionV relativeFrom="paragraph">
                  <wp:posOffset>-727801</wp:posOffset>
                </wp:positionV>
                <wp:extent cx="1280160" cy="266700"/>
                <wp:effectExtent l="0" t="0" r="0" b="0"/>
                <wp:wrapNone/>
                <wp:docPr id="55713698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EF7A1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391.35pt;margin-top:-57.3pt;width:100.8pt;height:21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ef7a15" stroked="f" strokeweight="2pt" w14:anchorId="2ED86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69A55B" wp14:editId="3AF96B33">
                <wp:simplePos x="0" y="0"/>
                <wp:positionH relativeFrom="page">
                  <wp:posOffset>3689713</wp:posOffset>
                </wp:positionH>
                <wp:positionV relativeFrom="paragraph">
                  <wp:posOffset>-728889</wp:posOffset>
                </wp:positionV>
                <wp:extent cx="1280160" cy="266700"/>
                <wp:effectExtent l="0" t="0" r="0" b="0"/>
                <wp:wrapNone/>
                <wp:docPr id="103319615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F8BC3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290.55pt;margin-top:-57.4pt;width:100.8pt;height:21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f8bc30" stroked="f" strokeweight="2pt" w14:anchorId="7B23138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9266E3" wp14:editId="4481C065">
                <wp:simplePos x="0" y="0"/>
                <wp:positionH relativeFrom="page">
                  <wp:posOffset>2417263</wp:posOffset>
                </wp:positionH>
                <wp:positionV relativeFrom="paragraph">
                  <wp:posOffset>-728073</wp:posOffset>
                </wp:positionV>
                <wp:extent cx="1280160" cy="266700"/>
                <wp:effectExtent l="0" t="0" r="0" b="0"/>
                <wp:wrapNone/>
                <wp:docPr id="852627424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8DBF3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190.35pt;margin-top:-57.35pt;width:100.8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8dbf31" stroked="f" strokeweight="2pt" w14:anchorId="33DD36C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BEC9CB" wp14:editId="7250482F">
                <wp:simplePos x="0" y="0"/>
                <wp:positionH relativeFrom="page">
                  <wp:posOffset>1135380</wp:posOffset>
                </wp:positionH>
                <wp:positionV relativeFrom="paragraph">
                  <wp:posOffset>-731520</wp:posOffset>
                </wp:positionV>
                <wp:extent cx="1280160" cy="266700"/>
                <wp:effectExtent l="0" t="0" r="0" b="0"/>
                <wp:wrapNone/>
                <wp:docPr id="164847402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266700"/>
                        </a:xfrm>
                        <a:prstGeom prst="rect">
                          <a:avLst/>
                        </a:prstGeom>
                        <a:solidFill>
                          <a:srgbClr val="1781C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89.4pt;margin-top:-57.6pt;width:100.8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1781c4" stroked="f" strokeweight="2pt" w14:anchorId="6DAB00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CEE324E" wp14:editId="290C9E4C">
                <wp:simplePos x="0" y="0"/>
                <wp:positionH relativeFrom="page">
                  <wp:align>left</wp:align>
                </wp:positionH>
                <wp:positionV relativeFrom="paragraph">
                  <wp:posOffset>-1013460</wp:posOffset>
                </wp:positionV>
                <wp:extent cx="7871460" cy="426720"/>
                <wp:effectExtent l="0" t="0" r="15240" b="11430"/>
                <wp:wrapNone/>
                <wp:docPr id="1552251825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1460" cy="426720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0;margin-top:-79.8pt;width:619.8pt;height:33.6pt;z-index:25166745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49F8A3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">
                <w10:wrap anchorx="page"/>
              </v:rect>
            </w:pict>
          </mc:Fallback>
        </mc:AlternateContent>
      </w:r>
    </w:p>
    <w:p w14:paraId="32C44405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2E72444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0B2A7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0DED973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048D68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155B23BC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4768E3B" w14:textId="77777777" w:rsidR="00FD57E6" w:rsidRDefault="00FD57E6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42199C8" wp14:editId="78157521">
                <wp:simplePos x="0" y="0"/>
                <wp:positionH relativeFrom="column">
                  <wp:posOffset>311150</wp:posOffset>
                </wp:positionH>
                <wp:positionV relativeFrom="paragraph">
                  <wp:posOffset>263525</wp:posOffset>
                </wp:positionV>
                <wp:extent cx="5159375" cy="826770"/>
                <wp:effectExtent l="0" t="0" r="0" b="0"/>
                <wp:wrapNone/>
                <wp:docPr id="198305340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375" cy="826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CC53B" w14:textId="77777777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</w:pPr>
                            <w:r w:rsidRPr="00831F15">
                              <w:rPr>
                                <w:rFonts w:ascii="AvenirNext LT Pro Bold" w:hAnsi="AvenirNext LT Pro Bold"/>
                                <w:color w:val="FFFFFF" w:themeColor="background1"/>
                                <w:sz w:val="104"/>
                                <w:szCs w:val="200"/>
                              </w:rPr>
                              <w:t>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2199C8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24.5pt;margin-top:20.75pt;width:406.25pt;height:65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" filled="f" stroked="f" strokeweight=".5pt">
                <v:textbox>
                  <w:txbxContent>
                    <w:p w14:paraId="5C0CC53B" w14:textId="77777777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</w:pPr>
                      <w:r w:rsidRPr="00831F15">
                        <w:rPr>
                          <w:rFonts w:ascii="AvenirNext LT Pro Bold" w:hAnsi="AvenirNext LT Pro Bold"/>
                          <w:color w:val="FFFFFF" w:themeColor="background1"/>
                          <w:sz w:val="104"/>
                          <w:szCs w:val="200"/>
                        </w:rPr>
                        <w:t>MANUAL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3B6D45" wp14:editId="04DBDAB1">
                <wp:simplePos x="0" y="0"/>
                <wp:positionH relativeFrom="page">
                  <wp:posOffset>920750</wp:posOffset>
                </wp:positionH>
                <wp:positionV relativeFrom="paragraph">
                  <wp:posOffset>133350</wp:posOffset>
                </wp:positionV>
                <wp:extent cx="5913755" cy="1099003"/>
                <wp:effectExtent l="0" t="0" r="10795" b="25400"/>
                <wp:wrapNone/>
                <wp:docPr id="14691729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3755" cy="1099003"/>
                        </a:xfrm>
                        <a:prstGeom prst="rect">
                          <a:avLst/>
                        </a:prstGeom>
                        <a:solidFill>
                          <a:srgbClr val="61616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rect id="Rectángulo 2" style="position:absolute;margin-left:72.5pt;margin-top:10.5pt;width:465.65pt;height:86.5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616160" strokecolor="#012639 [1604]" strokeweight="2pt" w14:anchorId="6403F9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">
                <w10:wrap anchorx="page"/>
              </v:rect>
            </w:pict>
          </mc:Fallback>
        </mc:AlternateContent>
      </w:r>
    </w:p>
    <w:p w14:paraId="333B4A59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49FF4C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7F265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EF284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8E926F9" w14:textId="48838996" w:rsidR="00FD57E6" w:rsidRDefault="00084DE8" w:rsidP="00FD57E6">
      <w:pPr>
        <w:rPr>
          <w:rFonts w:ascii="Avenir LT Std 45 Book" w:hAnsi="Avenir LT Std 45 Book"/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1617DFD" wp14:editId="2B1DDC16">
                <wp:simplePos x="0" y="0"/>
                <wp:positionH relativeFrom="margin">
                  <wp:posOffset>-112572</wp:posOffset>
                </wp:positionH>
                <wp:positionV relativeFrom="paragraph">
                  <wp:posOffset>223993</wp:posOffset>
                </wp:positionV>
                <wp:extent cx="5794744" cy="3009014"/>
                <wp:effectExtent l="0" t="0" r="0" b="1270"/>
                <wp:wrapNone/>
                <wp:docPr id="40521572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744" cy="3009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75946" w14:textId="769321F7" w:rsidR="00FD57E6" w:rsidRPr="00831F15" w:rsidRDefault="00FD57E6" w:rsidP="00FD57E6">
                            <w:pPr>
                              <w:jc w:val="center"/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</w:pP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SISTEMA</w:t>
                            </w:r>
                            <w:r w:rsidR="00C811ED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 DE </w:t>
                            </w:r>
                            <w:r w:rsidR="00766AD9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EDUCACIÓN CONTINUA E INGLÉS </w:t>
                            </w:r>
                            <w:r w:rsidRPr="00831F15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PARA</w:t>
                            </w:r>
                            <w:r w:rsidR="00C811ED"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 xml:space="preserve"> </w:t>
                            </w:r>
                            <w:r>
                              <w:rPr>
                                <w:rFonts w:ascii="AvenirNext LT Pro Bold" w:hAnsi="AvenirNext LT Pro Bold"/>
                                <w:color w:val="3C3C3B"/>
                                <w:sz w:val="86"/>
                                <w:szCs w:val="240"/>
                              </w:rPr>
                              <w:t>ADMINISTRADOR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17DFD" id="_x0000_s1027" type="#_x0000_t202" style="position:absolute;margin-left:-8.85pt;margin-top:17.65pt;width:456.3pt;height:236.95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" filled="f" stroked="f" strokeweight=".5pt">
                <v:textbox>
                  <w:txbxContent>
                    <w:p w14:paraId="70F75946" w14:textId="769321F7" w:rsidR="00FD57E6" w:rsidRPr="00831F15" w:rsidRDefault="00FD57E6" w:rsidP="00FD57E6">
                      <w:pPr>
                        <w:jc w:val="center"/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</w:pP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SISTEMA</w:t>
                      </w:r>
                      <w:r w:rsidR="00C811ED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 DE </w:t>
                      </w:r>
                      <w:r w:rsidR="00766AD9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EDUCACIÓN CONTINUA E INGLÉS </w:t>
                      </w:r>
                      <w:r w:rsidRPr="00831F15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PARA</w:t>
                      </w:r>
                      <w:r w:rsidR="00C811ED"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 xml:space="preserve"> </w:t>
                      </w:r>
                      <w:r>
                        <w:rPr>
                          <w:rFonts w:ascii="AvenirNext LT Pro Bold" w:hAnsi="AvenirNext LT Pro Bold"/>
                          <w:color w:val="3C3C3B"/>
                          <w:sz w:val="86"/>
                          <w:szCs w:val="240"/>
                        </w:rPr>
                        <w:t>ADMINISTRADOR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3890FFA" w14:textId="754DE628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C36A47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75131D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F2DF0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063C18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4E05112B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3707B6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D3A337E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CD66142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75DFDD1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BDEF06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2BA5398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125F1CA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57B9D116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0E9718D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3AED0772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60AA8D50" w14:textId="77777777" w:rsidR="00FE5B30" w:rsidRDefault="00FE5B30" w:rsidP="00FD57E6">
      <w:pPr>
        <w:rPr>
          <w:rFonts w:ascii="Avenir LT Std 45 Book" w:hAnsi="Avenir LT Std 45 Book"/>
          <w:lang w:val="es-MX"/>
        </w:rPr>
      </w:pPr>
    </w:p>
    <w:p w14:paraId="55A03CB4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7F45AE5D" w14:textId="77777777" w:rsidR="00FD57E6" w:rsidRDefault="00FD57E6" w:rsidP="00FD57E6">
      <w:pPr>
        <w:rPr>
          <w:rFonts w:ascii="Avenir LT Std 45 Book" w:hAnsi="Avenir LT Std 45 Book"/>
          <w:lang w:val="es-MX"/>
        </w:rPr>
      </w:pPr>
    </w:p>
    <w:p w14:paraId="66E65BBD" w14:textId="3326BF31" w:rsidR="00D077E9" w:rsidRPr="00763F48" w:rsidRDefault="00D077E9" w:rsidP="00D70D02">
      <w:pPr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DDA6338" w14:textId="77777777" w:rsidR="00717791" w:rsidRDefault="00D077E9" w:rsidP="0054626D">
      <w:pPr>
        <w:spacing w:after="200"/>
        <w:rPr>
          <w:rFonts w:ascii="Avenir LT Std 45 Book" w:hAnsi="Avenir LT Std 45 Book"/>
          <w:noProof/>
          <w:color w:val="auto"/>
          <w:sz w:val="24"/>
          <w:szCs w:val="24"/>
        </w:rPr>
      </w:pPr>
      <w:r w:rsidRPr="00763F48">
        <w:rPr>
          <w:rFonts w:ascii="Avenir LT Std 45 Book" w:hAnsi="Avenir LT Std 45 Book"/>
          <w:noProof/>
          <w:color w:val="auto"/>
          <w:sz w:val="24"/>
          <w:szCs w:val="24"/>
          <w:lang w:bidi="es-ES"/>
        </w:rPr>
        <w:br w:type="page"/>
      </w:r>
    </w:p>
    <w:p w14:paraId="64C1261B" w14:textId="77777777" w:rsidR="0054626D" w:rsidRDefault="0054626D" w:rsidP="0054626D">
      <w:pPr>
        <w:spacing w:after="200"/>
        <w:rPr>
          <w:rFonts w:ascii="Avenir LT Std 45 Book" w:hAnsi="Avenir LT Std 45 Book"/>
          <w:noProof/>
          <w:color w:val="auto"/>
          <w:sz w:val="24"/>
          <w:szCs w:val="24"/>
        </w:rPr>
      </w:pPr>
    </w:p>
    <w:sdt>
      <w:sdtPr>
        <w:rPr>
          <w:rFonts w:asciiTheme="minorHAnsi" w:eastAsiaTheme="minorEastAsia" w:hAnsiTheme="minorHAnsi" w:cstheme="minorBidi"/>
          <w:b/>
          <w:color w:val="082A75" w:themeColor="text2"/>
          <w:sz w:val="28"/>
          <w:szCs w:val="22"/>
          <w:lang w:val="es-ES" w:eastAsia="en-US"/>
        </w:rPr>
        <w:id w:val="180249534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6F286174" w14:textId="6346FF2C" w:rsidR="0054626D" w:rsidRDefault="0054626D">
          <w:pPr>
            <w:pStyle w:val="TtuloTDC"/>
          </w:pPr>
          <w:r>
            <w:rPr>
              <w:lang w:val="es-ES"/>
            </w:rPr>
            <w:t>Tabla de contenido</w:t>
          </w:r>
        </w:p>
        <w:p w14:paraId="7820D338" w14:textId="4F5A0938" w:rsidR="00141A02" w:rsidRDefault="0054626D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925853" w:history="1">
            <w:r w:rsidR="00141A02" w:rsidRPr="006F5F11">
              <w:rPr>
                <w:rStyle w:val="Hipervnculo"/>
                <w:bCs/>
                <w:noProof/>
              </w:rPr>
              <w:t>1. INTRODUCCIÓN</w:t>
            </w:r>
            <w:r w:rsidR="00141A02">
              <w:rPr>
                <w:noProof/>
                <w:webHidden/>
              </w:rPr>
              <w:tab/>
            </w:r>
            <w:r w:rsidR="00141A02">
              <w:rPr>
                <w:noProof/>
                <w:webHidden/>
              </w:rPr>
              <w:fldChar w:fldCharType="begin"/>
            </w:r>
            <w:r w:rsidR="00141A02">
              <w:rPr>
                <w:noProof/>
                <w:webHidden/>
              </w:rPr>
              <w:instrText xml:space="preserve"> PAGEREF _Toc220925853 \h </w:instrText>
            </w:r>
            <w:r w:rsidR="00141A02">
              <w:rPr>
                <w:noProof/>
                <w:webHidden/>
              </w:rPr>
            </w:r>
            <w:r w:rsidR="00141A02">
              <w:rPr>
                <w:noProof/>
                <w:webHidden/>
              </w:rPr>
              <w:fldChar w:fldCharType="separate"/>
            </w:r>
            <w:r w:rsidR="00141A02">
              <w:rPr>
                <w:noProof/>
                <w:webHidden/>
              </w:rPr>
              <w:t>1</w:t>
            </w:r>
            <w:r w:rsidR="00141A02">
              <w:rPr>
                <w:noProof/>
                <w:webHidden/>
              </w:rPr>
              <w:fldChar w:fldCharType="end"/>
            </w:r>
          </w:hyperlink>
        </w:p>
        <w:p w14:paraId="1E54064E" w14:textId="14E5844D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4" w:history="1">
            <w:r w:rsidRPr="006F5F11">
              <w:rPr>
                <w:rStyle w:val="Hipervnculo"/>
                <w:bCs/>
                <w:noProof/>
              </w:rPr>
              <w:t>2.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294A9" w14:textId="66E16990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5" w:history="1">
            <w:r w:rsidRPr="006F5F11">
              <w:rPr>
                <w:rStyle w:val="Hipervnculo"/>
                <w:bCs/>
                <w:noProof/>
              </w:rPr>
              <w:t>3. ÁMBITO DE CAPACIDAD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E551" w14:textId="1D9C777F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6" w:history="1">
            <w:r w:rsidRPr="006F5F11">
              <w:rPr>
                <w:rStyle w:val="Hipervnculo"/>
                <w:bCs/>
                <w:noProof/>
              </w:rPr>
              <w:t>4.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35108" w14:textId="37C5BAD9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7" w:history="1">
            <w:r w:rsidRPr="006F5F11">
              <w:rPr>
                <w:rStyle w:val="Hipervnculo"/>
                <w:bCs/>
                <w:noProof/>
              </w:rPr>
              <w:t>5. PROCESOS ESPECÍFICOS DE CARGA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87C5E" w14:textId="3DD9AE2E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8" w:history="1">
            <w:r w:rsidRPr="006F5F11">
              <w:rPr>
                <w:rStyle w:val="Hipervnculo"/>
                <w:bCs/>
                <w:noProof/>
              </w:rPr>
              <w:t>6. TECNOLOGÍAS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80188" w14:textId="74693358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59" w:history="1">
            <w:r w:rsidRPr="006F5F11">
              <w:rPr>
                <w:rStyle w:val="Hipervnculo"/>
                <w:noProof/>
              </w:rPr>
              <w:t>7. ARQUITECTURA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FA104" w14:textId="72C93DD1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60" w:history="1">
            <w:r w:rsidRPr="006F5F11">
              <w:rPr>
                <w:rStyle w:val="Hipervnculo"/>
                <w:bCs/>
                <w:noProof/>
              </w:rPr>
              <w:t>8. VERSIONES Y TECNOLOGÍAS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0CB6D" w14:textId="436FE917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61" w:history="1">
            <w:r w:rsidRPr="006F5F11">
              <w:rPr>
                <w:rStyle w:val="Hipervnculo"/>
                <w:noProof/>
              </w:rPr>
              <w:t>9. GESTIÓN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8FE8D" w14:textId="46726295" w:rsidR="00141A02" w:rsidRDefault="00141A02">
          <w:pPr>
            <w:pStyle w:val="TDC2"/>
            <w:tabs>
              <w:tab w:val="right" w:leader="dot" w:pos="8494"/>
            </w:tabs>
            <w:rPr>
              <w:b w:val="0"/>
              <w:noProof/>
              <w:color w:val="auto"/>
              <w:kern w:val="2"/>
              <w:sz w:val="24"/>
              <w:szCs w:val="24"/>
              <w:lang w:val="es-419" w:eastAsia="es-419"/>
              <w14:ligatures w14:val="standardContextual"/>
            </w:rPr>
          </w:pPr>
          <w:hyperlink w:anchor="_Toc220925862" w:history="1">
            <w:r w:rsidRPr="006F5F11">
              <w:rPr>
                <w:rStyle w:val="Hipervnculo"/>
                <w:noProof/>
              </w:rPr>
              <w:t>10. SOPORTE TÉCNICO Y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_Toc220925862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A6020" w14:textId="024A14B5" w:rsidR="0054626D" w:rsidRPr="0054626D" w:rsidRDefault="0054626D" w:rsidP="0054626D">
          <w:pPr>
            <w:sectPr w:rsidR="0054626D" w:rsidRPr="0054626D" w:rsidSect="00FD57E6">
              <w:headerReference w:type="default" r:id="rId12"/>
              <w:footerReference w:type="default" r:id="rId13"/>
              <w:pgSz w:w="11906" w:h="16838" w:code="9"/>
              <w:pgMar w:top="1417" w:right="1701" w:bottom="1417" w:left="1701" w:header="0" w:footer="289" w:gutter="0"/>
              <w:pgNumType w:start="1"/>
              <w:cols w:space="720"/>
              <w:docGrid w:linePitch="382"/>
            </w:sectPr>
          </w:pPr>
          <w:r>
            <w:rPr>
              <w:bCs/>
            </w:rPr>
            <w:fldChar w:fldCharType="end"/>
          </w:r>
        </w:p>
      </w:sdtContent>
    </w:sdt>
    <w:p w14:paraId="15EF6DDB" w14:textId="77777777" w:rsidR="003F761A" w:rsidRDefault="003F761A" w:rsidP="00ED310A">
      <w:pPr>
        <w:pStyle w:val="Sinespaciado"/>
        <w:rPr>
          <w:rFonts w:ascii="Avenir LT Std 45 Book" w:hAnsi="Avenir LT Std 45 Book"/>
          <w:b/>
          <w:bCs/>
          <w:sz w:val="24"/>
          <w:szCs w:val="24"/>
        </w:rPr>
      </w:pPr>
    </w:p>
    <w:p w14:paraId="0AFC1A42" w14:textId="77777777" w:rsidR="003F761A" w:rsidRDefault="003F761A" w:rsidP="00FE5B30">
      <w:pPr>
        <w:pStyle w:val="Sinespaciado"/>
        <w:jc w:val="center"/>
        <w:rPr>
          <w:rFonts w:ascii="Avenir LT Std 45 Book" w:hAnsi="Avenir LT Std 45 Book"/>
          <w:b/>
          <w:bCs/>
          <w:sz w:val="24"/>
          <w:szCs w:val="24"/>
        </w:rPr>
      </w:pPr>
    </w:p>
    <w:tbl>
      <w:tblPr>
        <w:tblStyle w:val="Style20"/>
        <w:tblW w:w="634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949"/>
        <w:gridCol w:w="3400"/>
      </w:tblGrid>
      <w:tr w:rsidR="00FE5B30" w:rsidRPr="00FE5B30" w14:paraId="44FB47CC" w14:textId="77777777" w:rsidTr="00D007B7">
        <w:trPr>
          <w:trHeight w:val="324"/>
        </w:trPr>
        <w:tc>
          <w:tcPr>
            <w:tcW w:w="2949" w:type="dxa"/>
            <w:shd w:val="clear" w:color="auto" w:fill="D0CECE"/>
            <w:vAlign w:val="center"/>
          </w:tcPr>
          <w:p w14:paraId="018A35B9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Código:</w:t>
            </w:r>
          </w:p>
        </w:tc>
        <w:tc>
          <w:tcPr>
            <w:tcW w:w="3400" w:type="dxa"/>
            <w:vAlign w:val="center"/>
          </w:tcPr>
          <w:p w14:paraId="2E3BBE2B" w14:textId="59576179" w:rsidR="00FE5B30" w:rsidRPr="00FE5B30" w:rsidRDefault="00FE5B30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  <w:r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ISTS</w:t>
            </w:r>
            <w:r w:rsidR="00050D88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-GD-08</w:t>
            </w:r>
          </w:p>
        </w:tc>
      </w:tr>
      <w:tr w:rsidR="00FE5B30" w:rsidRPr="00FE5B30" w14:paraId="28C186E7" w14:textId="77777777" w:rsidTr="00D007B7">
        <w:trPr>
          <w:trHeight w:val="315"/>
        </w:trPr>
        <w:tc>
          <w:tcPr>
            <w:tcW w:w="2949" w:type="dxa"/>
            <w:shd w:val="clear" w:color="auto" w:fill="D0CECE"/>
            <w:vAlign w:val="center"/>
          </w:tcPr>
          <w:p w14:paraId="76FE29B8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 de emisión:</w:t>
            </w:r>
          </w:p>
        </w:tc>
        <w:tc>
          <w:tcPr>
            <w:tcW w:w="3400" w:type="dxa"/>
            <w:vAlign w:val="center"/>
          </w:tcPr>
          <w:p w14:paraId="0F9380D1" w14:textId="5F6EFD45" w:rsidR="00FE5B30" w:rsidRPr="00FE5B30" w:rsidRDefault="008C1AEE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highlight w:val="yellow"/>
                <w:lang w:val="es-ES"/>
              </w:rPr>
            </w:pPr>
            <w:r w:rsidRPr="008C1AEE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16/02/2024</w:t>
            </w:r>
          </w:p>
        </w:tc>
      </w:tr>
    </w:tbl>
    <w:p w14:paraId="23610F81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p w14:paraId="5D9C9B8F" w14:textId="77777777" w:rsidR="00FE5B30" w:rsidRPr="00FE5B30" w:rsidRDefault="00FE5B30" w:rsidP="00FE5B30">
      <w:pPr>
        <w:tabs>
          <w:tab w:val="left" w:pos="2400"/>
        </w:tabs>
        <w:spacing w:line="360" w:lineRule="auto"/>
        <w:rPr>
          <w:rFonts w:ascii="Avenir LT Std 45 Book" w:hAnsi="Avenir LT Std 45 Book" w:cs="Times New Roman"/>
          <w:b w:val="0"/>
          <w:color w:val="auto"/>
        </w:rPr>
      </w:pPr>
    </w:p>
    <w:tbl>
      <w:tblPr>
        <w:tblStyle w:val="Style21"/>
        <w:tblW w:w="87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5960"/>
      </w:tblGrid>
      <w:tr w:rsidR="00FE5B30" w:rsidRPr="00FE5B30" w14:paraId="317B537D" w14:textId="77777777" w:rsidTr="00D007B7">
        <w:trPr>
          <w:trHeight w:val="386"/>
        </w:trPr>
        <w:tc>
          <w:tcPr>
            <w:tcW w:w="2830" w:type="dxa"/>
            <w:shd w:val="clear" w:color="auto" w:fill="D0CECE"/>
            <w:vAlign w:val="center"/>
          </w:tcPr>
          <w:p w14:paraId="5C0892AA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Unidad/Área:</w:t>
            </w:r>
          </w:p>
        </w:tc>
        <w:tc>
          <w:tcPr>
            <w:tcW w:w="5960" w:type="dxa"/>
          </w:tcPr>
          <w:p w14:paraId="4FEF7C2B" w14:textId="77777777" w:rsidR="00FE5B30" w:rsidRPr="00FE5B30" w:rsidRDefault="00FE5B30" w:rsidP="00F75480">
            <w:pPr>
              <w:rPr>
                <w:rFonts w:ascii="Avenir LT Std 45 Book" w:hAnsi="Avenir LT Std 45 Book" w:cstheme="minorHAnsi"/>
                <w:b w:val="0"/>
                <w:bCs/>
                <w:color w:val="auto"/>
                <w:shd w:val="clear" w:color="auto" w:fill="FFFFFF"/>
              </w:rPr>
            </w:pPr>
            <w:r w:rsidRPr="00FE5B30">
              <w:rPr>
                <w:rFonts w:ascii="Avenir LT Std 45 Book" w:hAnsi="Avenir LT Std 45 Book" w:cstheme="minorHAnsi"/>
                <w:b w:val="0"/>
                <w:bCs/>
                <w:color w:val="auto"/>
                <w:sz w:val="22"/>
                <w:shd w:val="clear" w:color="auto" w:fill="FFFFFF"/>
              </w:rPr>
              <w:t>Coordinación de Tecnología de la Información y Comunicación</w:t>
            </w:r>
          </w:p>
        </w:tc>
      </w:tr>
      <w:tr w:rsidR="00FE5B30" w:rsidRPr="00FE5B30" w14:paraId="195F8629" w14:textId="77777777" w:rsidTr="00D007B7">
        <w:trPr>
          <w:trHeight w:val="385"/>
        </w:trPr>
        <w:tc>
          <w:tcPr>
            <w:tcW w:w="2830" w:type="dxa"/>
            <w:shd w:val="clear" w:color="auto" w:fill="D0CECE"/>
            <w:vAlign w:val="center"/>
          </w:tcPr>
          <w:p w14:paraId="633EC264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Ubicación:</w:t>
            </w:r>
          </w:p>
        </w:tc>
        <w:tc>
          <w:tcPr>
            <w:tcW w:w="5960" w:type="dxa"/>
          </w:tcPr>
          <w:p w14:paraId="79B46A50" w14:textId="77777777" w:rsidR="00FE5B30" w:rsidRPr="00FE5B30" w:rsidRDefault="00FE5B30" w:rsidP="00F75480">
            <w:pPr>
              <w:pStyle w:val="Sinespaciado"/>
              <w:rPr>
                <w:rFonts w:ascii="Avenir LT Std 45 Book" w:hAnsi="Avenir LT Std 45 Book"/>
                <w:bCs/>
              </w:rPr>
            </w:pPr>
            <w:r w:rsidRPr="00FE5B30">
              <w:rPr>
                <w:rFonts w:ascii="Avenir LT Std 45 Book" w:hAnsi="Avenir LT Std 45 Book"/>
                <w:bCs/>
              </w:rPr>
              <w:t>Av. General Rumiñahui e Isla Pinta 1111, a media cuadra del San Luis Shopping</w:t>
            </w:r>
          </w:p>
        </w:tc>
      </w:tr>
      <w:tr w:rsidR="00FE5B30" w:rsidRPr="00FE5B30" w14:paraId="2337147A" w14:textId="77777777" w:rsidTr="00D007B7">
        <w:trPr>
          <w:trHeight w:val="372"/>
        </w:trPr>
        <w:tc>
          <w:tcPr>
            <w:tcW w:w="2830" w:type="dxa"/>
            <w:shd w:val="clear" w:color="auto" w:fill="D0CECE"/>
            <w:vAlign w:val="center"/>
          </w:tcPr>
          <w:p w14:paraId="00AA998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 xml:space="preserve">Nombre responsable: </w:t>
            </w:r>
          </w:p>
        </w:tc>
        <w:tc>
          <w:tcPr>
            <w:tcW w:w="5960" w:type="dxa"/>
          </w:tcPr>
          <w:p w14:paraId="2BD19B14" w14:textId="5CAD7422" w:rsidR="00FE5B30" w:rsidRPr="00FE5B30" w:rsidRDefault="00766AD9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Mg</w:t>
            </w:r>
            <w:r w:rsidR="00FE5B30"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>.</w:t>
            </w:r>
            <w:r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 xml:space="preserve"> Alisson Ortiz</w:t>
            </w:r>
            <w:r w:rsidR="00FE5B30" w:rsidRPr="00FE5B30"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  <w:t xml:space="preserve"> </w:t>
            </w:r>
          </w:p>
        </w:tc>
      </w:tr>
      <w:tr w:rsidR="00FE5B30" w:rsidRPr="00FE5B30" w14:paraId="2EF58539" w14:textId="77777777" w:rsidTr="00D007B7">
        <w:trPr>
          <w:trHeight w:val="371"/>
        </w:trPr>
        <w:tc>
          <w:tcPr>
            <w:tcW w:w="2830" w:type="dxa"/>
            <w:shd w:val="clear" w:color="auto" w:fill="D0CECE"/>
            <w:vAlign w:val="center"/>
          </w:tcPr>
          <w:p w14:paraId="131952DE" w14:textId="77777777" w:rsidR="00FE5B30" w:rsidRPr="00FE5B30" w:rsidRDefault="00FE5B30" w:rsidP="00F75480">
            <w:pPr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Proceso:</w:t>
            </w:r>
          </w:p>
        </w:tc>
        <w:tc>
          <w:tcPr>
            <w:tcW w:w="5960" w:type="dxa"/>
            <w:vAlign w:val="center"/>
          </w:tcPr>
          <w:p w14:paraId="4D8CD5DE" w14:textId="30C17BC5" w:rsidR="00FE5B30" w:rsidRPr="00FE5B30" w:rsidRDefault="00470A87" w:rsidP="00F75480">
            <w:pPr>
              <w:rPr>
                <w:rFonts w:ascii="Avenir LT Std 45 Book" w:hAnsi="Avenir LT Std 45 Book" w:cs="Times New Roman"/>
                <w:b w:val="0"/>
                <w:bCs/>
                <w:color w:val="auto"/>
                <w:lang w:val="es-ES"/>
              </w:rPr>
            </w:pPr>
            <w:r>
              <w:rPr>
                <w:rFonts w:ascii="Avenir LT Std 45 Book" w:hAnsi="Avenir LT Std 45 Book" w:cs="Segoe UI"/>
                <w:b w:val="0"/>
                <w:bCs/>
                <w:color w:val="auto"/>
                <w:sz w:val="22"/>
                <w:shd w:val="clear" w:color="auto" w:fill="FFFFFF"/>
              </w:rPr>
              <w:t xml:space="preserve">Sistema de </w:t>
            </w:r>
            <w:r w:rsidR="00766AD9">
              <w:rPr>
                <w:rFonts w:ascii="Avenir LT Std 45 Book" w:hAnsi="Avenir LT Std 45 Book" w:cs="Segoe UI"/>
                <w:b w:val="0"/>
                <w:bCs/>
                <w:color w:val="auto"/>
                <w:sz w:val="22"/>
                <w:shd w:val="clear" w:color="auto" w:fill="FFFFFF"/>
              </w:rPr>
              <w:t xml:space="preserve">Educación Continua e Inglés </w:t>
            </w:r>
          </w:p>
        </w:tc>
      </w:tr>
    </w:tbl>
    <w:p w14:paraId="1C04962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</w:p>
    <w:p w14:paraId="770123B7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 w:cs="Times New Roman"/>
          <w:b w:val="0"/>
          <w:color w:val="auto"/>
        </w:rPr>
      </w:pPr>
      <w:r w:rsidRPr="00FE5B30">
        <w:rPr>
          <w:rFonts w:ascii="Avenir LT Std 45 Book" w:hAnsi="Avenir LT Std 45 Book" w:cs="Times New Roman"/>
          <w:color w:val="auto"/>
        </w:rPr>
        <w:tab/>
      </w:r>
    </w:p>
    <w:tbl>
      <w:tblPr>
        <w:tblStyle w:val="Style2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6"/>
        <w:gridCol w:w="2858"/>
        <w:gridCol w:w="2346"/>
        <w:gridCol w:w="1654"/>
      </w:tblGrid>
      <w:tr w:rsidR="00FE5B30" w:rsidRPr="00FE5B30" w14:paraId="349B1AE7" w14:textId="77777777" w:rsidTr="00F75480">
        <w:trPr>
          <w:trHeight w:val="455"/>
        </w:trPr>
        <w:tc>
          <w:tcPr>
            <w:tcW w:w="1636" w:type="dxa"/>
            <w:shd w:val="clear" w:color="auto" w:fill="D0CECE"/>
            <w:vAlign w:val="center"/>
          </w:tcPr>
          <w:p w14:paraId="01C4239D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RUBRO</w:t>
            </w:r>
          </w:p>
        </w:tc>
        <w:tc>
          <w:tcPr>
            <w:tcW w:w="2858" w:type="dxa"/>
            <w:shd w:val="clear" w:color="auto" w:fill="D0CECE"/>
            <w:vAlign w:val="center"/>
          </w:tcPr>
          <w:p w14:paraId="5C96E286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  <w:lang w:val="es-ES"/>
              </w:rPr>
              <w:t xml:space="preserve">NOMBRE y </w:t>
            </w: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CARGO</w:t>
            </w:r>
          </w:p>
        </w:tc>
        <w:tc>
          <w:tcPr>
            <w:tcW w:w="2346" w:type="dxa"/>
            <w:shd w:val="clear" w:color="auto" w:fill="D0CECE"/>
            <w:vAlign w:val="center"/>
          </w:tcPr>
          <w:p w14:paraId="237D1A22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FIRMA</w:t>
            </w:r>
          </w:p>
        </w:tc>
        <w:tc>
          <w:tcPr>
            <w:tcW w:w="1654" w:type="dxa"/>
            <w:shd w:val="clear" w:color="auto" w:fill="D0CECE"/>
            <w:vAlign w:val="center"/>
          </w:tcPr>
          <w:p w14:paraId="1160409A" w14:textId="77777777" w:rsidR="00FE5B30" w:rsidRPr="00FE5B30" w:rsidRDefault="00FE5B30" w:rsidP="00F75480">
            <w:pPr>
              <w:jc w:val="center"/>
              <w:rPr>
                <w:rFonts w:ascii="Avenir LT Std 45 Book" w:eastAsia="Arial" w:hAnsi="Avenir LT Std 45 Book" w:cs="Times New Roman"/>
                <w:b w:val="0"/>
                <w:color w:val="auto"/>
                <w:sz w:val="22"/>
              </w:rPr>
            </w:pPr>
            <w:r w:rsidRPr="00FE5B30">
              <w:rPr>
                <w:rFonts w:ascii="Avenir LT Std 45 Book" w:eastAsia="Arial" w:hAnsi="Avenir LT Std 45 Book" w:cs="Times New Roman"/>
                <w:color w:val="auto"/>
                <w:sz w:val="22"/>
              </w:rPr>
              <w:t>FECHA</w:t>
            </w:r>
          </w:p>
        </w:tc>
      </w:tr>
      <w:tr w:rsidR="008C1AEE" w:rsidRPr="00FE5B30" w14:paraId="699917AA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3D63EA48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Aprobado por:</w:t>
            </w:r>
          </w:p>
        </w:tc>
        <w:tc>
          <w:tcPr>
            <w:tcW w:w="2858" w:type="dxa"/>
            <w:vAlign w:val="center"/>
          </w:tcPr>
          <w:p w14:paraId="343C4AFC" w14:textId="77777777" w:rsidR="008C1AEE" w:rsidRPr="008C1AEE" w:rsidRDefault="008C1AEE" w:rsidP="008C1AEE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</w:pPr>
            <w:proofErr w:type="spellStart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MSc</w:t>
            </w:r>
            <w:proofErr w:type="spellEnd"/>
            <w:r w:rsidRPr="008C1AEE"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. Ramiro Obando</w:t>
            </w:r>
          </w:p>
          <w:p w14:paraId="3D1FA83E" w14:textId="0815798C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  <w:lang w:val="es-ES"/>
              </w:rPr>
            </w:pP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>Director Administrativo Financiero</w:t>
            </w:r>
          </w:p>
        </w:tc>
        <w:tc>
          <w:tcPr>
            <w:tcW w:w="2346" w:type="dxa"/>
            <w:vAlign w:val="center"/>
          </w:tcPr>
          <w:p w14:paraId="0286356F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71BC8DCE" w14:textId="5C1343CF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  <w:lang w:val="es-ES"/>
              </w:rPr>
            </w:pPr>
          </w:p>
        </w:tc>
      </w:tr>
      <w:tr w:rsidR="008C1AEE" w:rsidRPr="00FE5B30" w14:paraId="76D77DE1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08213FA3" w14:textId="58FC248E" w:rsidR="008C1AEE" w:rsidRPr="00FE5B30" w:rsidRDefault="00854A63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>
              <w:rPr>
                <w:rFonts w:ascii="Avenir LT Std 45 Book" w:hAnsi="Avenir LT Std 45 Book" w:cs="Times New Roman"/>
                <w:color w:val="auto"/>
                <w:sz w:val="22"/>
              </w:rPr>
              <w:t xml:space="preserve">Revisado Por: </w:t>
            </w:r>
          </w:p>
        </w:tc>
        <w:tc>
          <w:tcPr>
            <w:tcW w:w="2858" w:type="dxa"/>
            <w:vAlign w:val="center"/>
          </w:tcPr>
          <w:p w14:paraId="3D0E5776" w14:textId="77777777" w:rsidR="008C1AEE" w:rsidRDefault="00C811ED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</w:rPr>
            </w:pPr>
            <w:r>
              <w:rPr>
                <w:rFonts w:ascii="Avenir LT Std 45 Book" w:hAnsi="Avenir LT Std 45 Book" w:cs="Times New Roman"/>
                <w:bCs/>
                <w:color w:val="auto"/>
                <w:sz w:val="22"/>
              </w:rPr>
              <w:t xml:space="preserve">Matias Valdivieso </w:t>
            </w:r>
          </w:p>
          <w:p w14:paraId="6A20E20A" w14:textId="125CB1A9" w:rsidR="00C811ED" w:rsidRPr="008C1AEE" w:rsidRDefault="00C811ED" w:rsidP="008C1AEE">
            <w:pPr>
              <w:jc w:val="center"/>
              <w:rPr>
                <w:rFonts w:ascii="Avenir LT Std 45 Book" w:hAnsi="Avenir LT Std 45 Book" w:cs="Times New Roman"/>
                <w:bCs/>
                <w:color w:val="auto"/>
                <w:sz w:val="22"/>
              </w:rPr>
            </w:pP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>Coordinador de Tecnología de la Información</w:t>
            </w:r>
            <w:r w:rsidRPr="008C1AEE">
              <w:rPr>
                <w:rFonts w:ascii="Avenir Next LT Pro" w:hAnsi="Avenir Next LT Pro" w:cs="Times New Roman"/>
                <w:bCs/>
                <w:color w:val="auto"/>
                <w:sz w:val="22"/>
              </w:rPr>
              <w:t xml:space="preserve"> y Comunicación</w:t>
            </w:r>
          </w:p>
        </w:tc>
        <w:tc>
          <w:tcPr>
            <w:tcW w:w="2346" w:type="dxa"/>
            <w:vAlign w:val="center"/>
          </w:tcPr>
          <w:p w14:paraId="0A8C7D11" w14:textId="77777777" w:rsidR="008C1AEE" w:rsidRPr="00FE5B30" w:rsidRDefault="008C1AEE" w:rsidP="008C1AEE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4AA6AA13" w14:textId="5FDD7CE6" w:rsidR="008C1AEE" w:rsidRPr="008C1AEE" w:rsidRDefault="008C1AEE" w:rsidP="008C1AEE">
            <w:pPr>
              <w:jc w:val="center"/>
              <w:rPr>
                <w:rFonts w:ascii="Avenir LT Std 45 Book" w:hAnsi="Avenir LT Std 45 Book" w:cs="Times New Roman"/>
                <w:b w:val="0"/>
                <w:bCs/>
                <w:color w:val="auto"/>
                <w:sz w:val="22"/>
              </w:rPr>
            </w:pPr>
          </w:p>
        </w:tc>
      </w:tr>
      <w:tr w:rsidR="00F12B7F" w:rsidRPr="00FE5B30" w14:paraId="0CF36606" w14:textId="77777777" w:rsidTr="00F75480">
        <w:trPr>
          <w:trHeight w:val="819"/>
        </w:trPr>
        <w:tc>
          <w:tcPr>
            <w:tcW w:w="1636" w:type="dxa"/>
            <w:vAlign w:val="center"/>
          </w:tcPr>
          <w:p w14:paraId="43CD72A5" w14:textId="4786B91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  <w:r w:rsidRPr="00FE5B30">
              <w:rPr>
                <w:rFonts w:ascii="Avenir LT Std 45 Book" w:hAnsi="Avenir LT Std 45 Book" w:cs="Times New Roman"/>
                <w:color w:val="auto"/>
                <w:sz w:val="22"/>
              </w:rPr>
              <w:t>Elaborado por:</w:t>
            </w:r>
          </w:p>
        </w:tc>
        <w:tc>
          <w:tcPr>
            <w:tcW w:w="2858" w:type="dxa"/>
            <w:vAlign w:val="center"/>
          </w:tcPr>
          <w:p w14:paraId="16777DE7" w14:textId="531C3FA5" w:rsidR="00F12B7F" w:rsidRPr="008C1AEE" w:rsidRDefault="00C811ED" w:rsidP="00F12B7F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</w:pPr>
            <w:r>
              <w:rPr>
                <w:rFonts w:ascii="Avenir Next LT Pro" w:hAnsi="Avenir Next LT Pro" w:cs="Times New Roman"/>
                <w:b w:val="0"/>
                <w:color w:val="auto"/>
                <w:sz w:val="22"/>
                <w:lang w:val="es-ES"/>
              </w:rPr>
              <w:t>Mg. Alisson Ortiz</w:t>
            </w:r>
          </w:p>
          <w:p w14:paraId="3BB40BA5" w14:textId="489ABE74" w:rsidR="00F12B7F" w:rsidRPr="008C1AEE" w:rsidRDefault="00C811ED" w:rsidP="00F12B7F">
            <w:pPr>
              <w:jc w:val="center"/>
              <w:rPr>
                <w:rFonts w:ascii="Avenir Next LT Pro" w:hAnsi="Avenir Next LT Pro" w:cs="Times New Roman"/>
                <w:b w:val="0"/>
                <w:color w:val="auto"/>
                <w:sz w:val="22"/>
              </w:rPr>
            </w:pPr>
            <w:r>
              <w:rPr>
                <w:rFonts w:ascii="Avenir Next LT Pro" w:hAnsi="Avenir Next LT Pro" w:cs="Times New Roman"/>
                <w:bCs/>
                <w:color w:val="auto"/>
                <w:sz w:val="22"/>
                <w:lang w:val="es-ES"/>
              </w:rPr>
              <w:t xml:space="preserve">Analista </w:t>
            </w:r>
          </w:p>
        </w:tc>
        <w:tc>
          <w:tcPr>
            <w:tcW w:w="2346" w:type="dxa"/>
            <w:vAlign w:val="center"/>
          </w:tcPr>
          <w:p w14:paraId="052F7B68" w14:textId="77777777" w:rsidR="00F12B7F" w:rsidRPr="00FE5B30" w:rsidRDefault="00F12B7F" w:rsidP="00F12B7F">
            <w:pPr>
              <w:rPr>
                <w:rFonts w:ascii="Avenir LT Std 45 Book" w:hAnsi="Avenir LT Std 45 Book" w:cs="Times New Roman"/>
                <w:color w:val="auto"/>
                <w:sz w:val="22"/>
              </w:rPr>
            </w:pPr>
          </w:p>
        </w:tc>
        <w:tc>
          <w:tcPr>
            <w:tcW w:w="1654" w:type="dxa"/>
            <w:vAlign w:val="center"/>
          </w:tcPr>
          <w:p w14:paraId="099DFCAE" w14:textId="6A1D4F70" w:rsidR="00F12B7F" w:rsidRPr="008C1AEE" w:rsidRDefault="00F12B7F" w:rsidP="00F12B7F">
            <w:pPr>
              <w:jc w:val="center"/>
              <w:rPr>
                <w:rFonts w:ascii="Avenir Next LT Pro" w:hAnsi="Avenir Next LT Pro" w:cs="Times New Roman"/>
                <w:b w:val="0"/>
                <w:bCs/>
                <w:color w:val="auto"/>
                <w:sz w:val="22"/>
              </w:rPr>
            </w:pPr>
          </w:p>
        </w:tc>
      </w:tr>
    </w:tbl>
    <w:p w14:paraId="44051EEB" w14:textId="77777777" w:rsidR="00FE5B30" w:rsidRPr="00FE5B30" w:rsidRDefault="00FE5B30" w:rsidP="00FE5B30">
      <w:pPr>
        <w:tabs>
          <w:tab w:val="left" w:pos="2400"/>
        </w:tabs>
        <w:spacing w:line="360" w:lineRule="auto"/>
        <w:ind w:left="720"/>
        <w:rPr>
          <w:rFonts w:ascii="Avenir LT Std 45 Book" w:hAnsi="Avenir LT Std 45 Book"/>
          <w:b w:val="0"/>
          <w:color w:val="auto"/>
        </w:rPr>
      </w:pPr>
    </w:p>
    <w:tbl>
      <w:tblPr>
        <w:tblW w:w="8503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ACB9C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34"/>
        <w:gridCol w:w="1331"/>
        <w:gridCol w:w="2131"/>
        <w:gridCol w:w="2008"/>
        <w:gridCol w:w="1699"/>
      </w:tblGrid>
      <w:tr w:rsidR="009962DC" w:rsidRPr="009962DC" w14:paraId="097ED1AC" w14:textId="77777777" w:rsidTr="009962DC">
        <w:trPr>
          <w:trHeight w:val="300"/>
          <w:jc w:val="center"/>
        </w:trPr>
        <w:tc>
          <w:tcPr>
            <w:tcW w:w="85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000000"/>
              <w:right w:val="single" w:sz="6" w:space="0" w:color="auto"/>
            </w:tcBorders>
            <w:shd w:val="clear" w:color="auto" w:fill="D0CECE"/>
            <w:vAlign w:val="center"/>
            <w:hideMark/>
          </w:tcPr>
          <w:p w14:paraId="1995237A" w14:textId="01F85B1B" w:rsidR="009962DC" w:rsidRPr="009962DC" w:rsidRDefault="002A4F5C" w:rsidP="009962DC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br w:type="page"/>
            </w:r>
            <w:r w:rsidR="009962DC"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REGISTRO DE CAMBIOS EN EL DOCUMENTO</w:t>
            </w:r>
          </w:p>
        </w:tc>
      </w:tr>
      <w:tr w:rsidR="009962DC" w:rsidRPr="009962DC" w14:paraId="13D97DCF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13E587F" w14:textId="1E2635B9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VERSION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FD5F600" w14:textId="3AE7C895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MOTIVO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4B2D20" w14:textId="6906D5D1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RESPONSABLE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50EF745" w14:textId="46459D06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ELABORADO POR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A30F952" w14:textId="77A5D0CF" w:rsidR="009962DC" w:rsidRPr="009962DC" w:rsidRDefault="009962DC" w:rsidP="00552132">
            <w:pPr>
              <w:jc w:val="center"/>
              <w:rPr>
                <w:rFonts w:ascii="Avenir LT Std 45 Book" w:hAnsi="Avenir LT Std 45 Book"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color w:val="auto"/>
                <w:sz w:val="24"/>
                <w:szCs w:val="24"/>
              </w:rPr>
              <w:t>FECHA</w:t>
            </w:r>
          </w:p>
        </w:tc>
      </w:tr>
      <w:tr w:rsidR="009962DC" w:rsidRPr="009962DC" w14:paraId="60B8E88B" w14:textId="77777777" w:rsidTr="009962DC">
        <w:trPr>
          <w:trHeight w:val="300"/>
          <w:jc w:val="center"/>
        </w:trPr>
        <w:tc>
          <w:tcPr>
            <w:tcW w:w="13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BC1876" w14:textId="4A685339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1.0</w:t>
            </w:r>
          </w:p>
        </w:tc>
        <w:tc>
          <w:tcPr>
            <w:tcW w:w="13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0032B6D" w14:textId="1F4D85C7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Creación</w:t>
            </w:r>
          </w:p>
        </w:tc>
        <w:tc>
          <w:tcPr>
            <w:tcW w:w="21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4A5D627" w14:textId="7C11F57C" w:rsidR="009962DC" w:rsidRPr="009962DC" w:rsidRDefault="009962DC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 w:rsidRP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Coordinación de Aseguramiento de la Calidad y Planificación</w:t>
            </w:r>
          </w:p>
        </w:tc>
        <w:tc>
          <w:tcPr>
            <w:tcW w:w="20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915830B" w14:textId="7579E09C" w:rsidR="009962DC" w:rsidRPr="009962DC" w:rsidRDefault="00C811ED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  <w:t>Mg. Alisson Ortiz</w:t>
            </w:r>
          </w:p>
        </w:tc>
        <w:tc>
          <w:tcPr>
            <w:tcW w:w="16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950ED9F" w14:textId="2838EE83" w:rsidR="009962DC" w:rsidRPr="009962DC" w:rsidRDefault="00746906" w:rsidP="00552132">
            <w:pPr>
              <w:jc w:val="center"/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  <w:lang w:val="es-EC"/>
              </w:rPr>
            </w:pP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2</w:t>
            </w:r>
            <w:r w:rsid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/</w:t>
            </w:r>
            <w:r w:rsidR="00C811ED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2</w:t>
            </w:r>
            <w:r w:rsidR="009962DC"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/202</w:t>
            </w:r>
            <w:r>
              <w:rPr>
                <w:rFonts w:ascii="Avenir LT Std 45 Book" w:hAnsi="Avenir LT Std 45 Book"/>
                <w:b w:val="0"/>
                <w:bCs/>
                <w:color w:val="auto"/>
                <w:sz w:val="24"/>
                <w:szCs w:val="24"/>
              </w:rPr>
              <w:t>6</w:t>
            </w:r>
          </w:p>
        </w:tc>
      </w:tr>
    </w:tbl>
    <w:p w14:paraId="7EA0DAFB" w14:textId="77777777" w:rsidR="009962DC" w:rsidRPr="00763F48" w:rsidRDefault="009962DC" w:rsidP="00647BD6">
      <w:pPr>
        <w:rPr>
          <w:rFonts w:ascii="Avenir LT Std 45 Book" w:hAnsi="Avenir LT Std 45 Book"/>
          <w:color w:val="auto"/>
          <w:sz w:val="24"/>
          <w:szCs w:val="24"/>
        </w:rPr>
        <w:sectPr w:rsidR="009962DC" w:rsidRPr="00763F48" w:rsidSect="008C6067">
          <w:footerReference w:type="default" r:id="rId14"/>
          <w:pgSz w:w="11906" w:h="16838" w:code="9"/>
          <w:pgMar w:top="1417" w:right="1701" w:bottom="1417" w:left="1701" w:header="0" w:footer="289" w:gutter="0"/>
          <w:pgNumType w:start="1"/>
          <w:cols w:space="720"/>
          <w:docGrid w:linePitch="382"/>
        </w:sectPr>
      </w:pPr>
    </w:p>
    <w:p w14:paraId="0A5A3A0A" w14:textId="77777777" w:rsidR="00BB3E14" w:rsidRPr="00BB3E14" w:rsidRDefault="00BB3E14" w:rsidP="00BB3E14">
      <w:pPr>
        <w:pStyle w:val="Ttulo2"/>
        <w:rPr>
          <w:b/>
          <w:bCs/>
          <w:color w:val="auto"/>
          <w:sz w:val="28"/>
          <w:szCs w:val="22"/>
        </w:rPr>
      </w:pPr>
      <w:bookmarkStart w:id="0" w:name="_Toc216880421"/>
      <w:bookmarkStart w:id="1" w:name="_Toc220925853"/>
      <w:r w:rsidRPr="00BB3E14">
        <w:rPr>
          <w:b/>
          <w:bCs/>
          <w:color w:val="auto"/>
          <w:sz w:val="28"/>
          <w:szCs w:val="22"/>
        </w:rPr>
        <w:lastRenderedPageBreak/>
        <w:t>1. INTRODUCCIÓN</w:t>
      </w:r>
      <w:bookmarkEnd w:id="0"/>
      <w:bookmarkEnd w:id="1"/>
    </w:p>
    <w:p w14:paraId="1E154863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bookmarkStart w:id="2" w:name="_Toc216880422"/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La plataforma ECI (Educación Continua e Inglés) del Instituto Superior Tecnológico Superarse es un sistema web institucional diseñado para administrar, organizar y controlar la oferta de cursos de educación continua y programas de inglés.</w:t>
      </w:r>
    </w:p>
    <w:p w14:paraId="272298D3" w14:textId="77777777" w:rsid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Permite a los usuarios administrativos gestionar usuarios, cursos, inscripciones, certificados y reportes, garantizando eficiencia, trazabilidad y seguridad de la información académica.</w:t>
      </w:r>
    </w:p>
    <w:p w14:paraId="04F7B4AE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</w:p>
    <w:p w14:paraId="0CA089ED" w14:textId="21788211" w:rsidR="00BB3E14" w:rsidRPr="00BB3E14" w:rsidRDefault="00BB3E14" w:rsidP="00141A02">
      <w:pPr>
        <w:pStyle w:val="Ttulo2"/>
        <w:rPr>
          <w:b/>
          <w:bCs/>
          <w:color w:val="auto"/>
          <w:sz w:val="28"/>
          <w:szCs w:val="22"/>
        </w:rPr>
      </w:pPr>
      <w:bookmarkStart w:id="3" w:name="_Toc220925854"/>
      <w:r w:rsidRPr="00BB3E14">
        <w:rPr>
          <w:b/>
          <w:bCs/>
          <w:color w:val="auto"/>
          <w:sz w:val="28"/>
          <w:szCs w:val="22"/>
        </w:rPr>
        <w:t>2. OBJETIVO</w:t>
      </w:r>
      <w:bookmarkEnd w:id="2"/>
      <w:bookmarkEnd w:id="3"/>
    </w:p>
    <w:p w14:paraId="15A4A78A" w14:textId="09482770" w:rsidR="00DB02C5" w:rsidRDefault="00746906" w:rsidP="00BB3E14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746906">
        <w:rPr>
          <w:rFonts w:ascii="Avenir LT Std 45 Book" w:hAnsi="Avenir LT Std 45 Book"/>
          <w:b w:val="0"/>
          <w:bCs/>
          <w:color w:val="auto"/>
          <w:sz w:val="24"/>
          <w:szCs w:val="24"/>
        </w:rPr>
        <w:t xml:space="preserve">Ofrecer cursos de formación técnica y tecnológica certificada y programas de educación </w:t>
      </w:r>
      <w:proofErr w:type="gramStart"/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u w:val="single"/>
        </w:rPr>
        <w:t>continua</w:t>
      </w:r>
      <w:proofErr w:type="gramEnd"/>
      <w:r w:rsidRPr="00746906">
        <w:rPr>
          <w:rFonts w:ascii="Avenir LT Std 45 Book" w:hAnsi="Avenir LT Std 45 Book"/>
          <w:b w:val="0"/>
          <w:bCs/>
          <w:color w:val="auto"/>
          <w:sz w:val="24"/>
          <w:szCs w:val="24"/>
        </w:rPr>
        <w:t xml:space="preserve"> diseñados para impulsar el desarrollo profesional de los participantes.</w:t>
      </w:r>
    </w:p>
    <w:p w14:paraId="7242EFD4" w14:textId="77777777" w:rsidR="00746906" w:rsidRPr="00BB3E14" w:rsidRDefault="00746906" w:rsidP="00BB3E14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4CDE6418" w14:textId="77777777" w:rsidR="00BB3E14" w:rsidRPr="00BB3E14" w:rsidRDefault="00BB3E14" w:rsidP="00BB3E14">
      <w:pPr>
        <w:pStyle w:val="Ttulo2"/>
        <w:rPr>
          <w:b/>
          <w:bCs/>
          <w:color w:val="auto"/>
          <w:sz w:val="28"/>
          <w:szCs w:val="22"/>
        </w:rPr>
      </w:pPr>
      <w:bookmarkStart w:id="4" w:name="_Toc216880423"/>
      <w:bookmarkStart w:id="5" w:name="_Toc220925855"/>
      <w:r w:rsidRPr="00BB3E14">
        <w:rPr>
          <w:b/>
          <w:bCs/>
          <w:color w:val="auto"/>
          <w:sz w:val="28"/>
          <w:szCs w:val="22"/>
        </w:rPr>
        <w:t>3. ÁMBITO DE CAPACIDAD</w:t>
      </w:r>
      <w:bookmarkEnd w:id="4"/>
      <w:bookmarkEnd w:id="5"/>
    </w:p>
    <w:p w14:paraId="3B750CEE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Este manual aplica al personal administrativo autorizado del Instituto Superarse y cubre:</w:t>
      </w:r>
    </w:p>
    <w:p w14:paraId="147DEBEB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Gestión de usuarios y roles</w:t>
      </w:r>
    </w:p>
    <w:p w14:paraId="3DD04799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Administración de cursos y programas</w:t>
      </w:r>
    </w:p>
    <w:p w14:paraId="7A579F61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Control de inscripciones</w:t>
      </w:r>
    </w:p>
    <w:p w14:paraId="0E8A5489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Generación de reportes y certificados</w:t>
      </w:r>
    </w:p>
    <w:p w14:paraId="16CA035D" w14:textId="6BD9CED4" w:rsid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Soporte operativo básico</w:t>
      </w:r>
    </w:p>
    <w:p w14:paraId="4A3441BF" w14:textId="77777777" w:rsidR="00141A02" w:rsidRP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14B681DC" w14:textId="0C1D00D8" w:rsidR="00BB3E14" w:rsidRPr="00BB3E14" w:rsidRDefault="00BB3E14" w:rsidP="00BB3E14">
      <w:pPr>
        <w:pStyle w:val="Ttulo2"/>
        <w:rPr>
          <w:b/>
          <w:bCs/>
          <w:color w:val="auto"/>
          <w:sz w:val="28"/>
          <w:szCs w:val="22"/>
        </w:rPr>
      </w:pPr>
      <w:bookmarkStart w:id="6" w:name="_Toc216880424"/>
      <w:bookmarkStart w:id="7" w:name="_Toc220925856"/>
      <w:r w:rsidRPr="00BB3E14">
        <w:rPr>
          <w:b/>
          <w:bCs/>
          <w:color w:val="auto"/>
          <w:sz w:val="28"/>
          <w:szCs w:val="22"/>
        </w:rPr>
        <w:t>4. DESARROLLO</w:t>
      </w:r>
      <w:bookmarkEnd w:id="6"/>
      <w:bookmarkEnd w:id="7"/>
      <w:r w:rsidRPr="00BB3E14">
        <w:rPr>
          <w:b/>
          <w:bCs/>
          <w:color w:val="auto"/>
          <w:sz w:val="28"/>
          <w:szCs w:val="22"/>
        </w:rPr>
        <w:t xml:space="preserve"> </w:t>
      </w:r>
    </w:p>
    <w:p w14:paraId="6BAC9EDA" w14:textId="07EBAAAB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La plataforma ECI cuenta con módulos administrativos que permiten:</w:t>
      </w:r>
    </w:p>
    <w:p w14:paraId="585703D6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- Gestión de usuarios (registro, edición, roles)</w:t>
      </w:r>
    </w:p>
    <w:p w14:paraId="1D3AFF49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- Gestión académica de cursos</w:t>
      </w:r>
    </w:p>
    <w:p w14:paraId="7B60657D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- Seguimiento de participantes</w:t>
      </w:r>
    </w:p>
    <w:p w14:paraId="3C2261AC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- Control de certificaciones</w:t>
      </w:r>
    </w:p>
    <w:p w14:paraId="0E09E7AB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</w:p>
    <w:p w14:paraId="31ED5979" w14:textId="2D0938FB" w:rsidR="00746906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  <w:t>El acceso se realiza mediante credenciales institucionales, garantizando la seguridad de la información.</w:t>
      </w:r>
    </w:p>
    <w:p w14:paraId="35EBDDBA" w14:textId="77777777" w:rsidR="00141A02" w:rsidRPr="00746906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s-419"/>
        </w:rPr>
      </w:pPr>
    </w:p>
    <w:p w14:paraId="3D7938AF" w14:textId="77777777" w:rsidR="00BB3E14" w:rsidRPr="00BB3E14" w:rsidRDefault="00BB3E14" w:rsidP="00BB3E14">
      <w:pPr>
        <w:pStyle w:val="Ttulo2"/>
        <w:rPr>
          <w:b/>
          <w:bCs/>
          <w:color w:val="auto"/>
          <w:sz w:val="28"/>
          <w:szCs w:val="22"/>
        </w:rPr>
      </w:pPr>
      <w:bookmarkStart w:id="8" w:name="_Toc216880430"/>
      <w:bookmarkStart w:id="9" w:name="_Toc220925857"/>
      <w:r w:rsidRPr="00BB3E14">
        <w:rPr>
          <w:b/>
          <w:bCs/>
          <w:color w:val="auto"/>
          <w:sz w:val="28"/>
          <w:szCs w:val="22"/>
        </w:rPr>
        <w:t>5. PROCESOS ESPECÍFICOS DE CARGA</w:t>
      </w:r>
      <w:bookmarkEnd w:id="8"/>
      <w:bookmarkEnd w:id="9"/>
    </w:p>
    <w:p w14:paraId="64439038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5.1 Registro de Usuarios:</w:t>
      </w:r>
    </w:p>
    <w:p w14:paraId="0F00AA36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El administrador ingresa los datos personales y asigna roles correspondientes.</w:t>
      </w:r>
    </w:p>
    <w:p w14:paraId="278E8261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12C95E3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5.2 Creación de Cursos:</w:t>
      </w:r>
    </w:p>
    <w:p w14:paraId="467EE65A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lastRenderedPageBreak/>
        <w:t>Se define nombre, descripción, modalidad, duración y fechas.</w:t>
      </w:r>
    </w:p>
    <w:p w14:paraId="0D57F014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01A1D988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5.3 Inscripción:</w:t>
      </w:r>
    </w:p>
    <w:p w14:paraId="3922D49A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Se asignan participantes a cursos específicos.</w:t>
      </w:r>
    </w:p>
    <w:p w14:paraId="0842F982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0C6A9BD7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5.4 Certificación:</w:t>
      </w:r>
    </w:p>
    <w:p w14:paraId="286E00B8" w14:textId="70E92FA4" w:rsid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Se genera certificados una vez cumplidos los requisitos académicos.</w:t>
      </w:r>
    </w:p>
    <w:p w14:paraId="673628D3" w14:textId="77777777" w:rsidR="00141A02" w:rsidRP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681812E" w14:textId="77777777" w:rsidR="00BB3E14" w:rsidRPr="00BB3E14" w:rsidRDefault="00BB3E14" w:rsidP="00BB3E14">
      <w:pPr>
        <w:pStyle w:val="Ttulo2"/>
        <w:rPr>
          <w:b/>
          <w:bCs/>
          <w:color w:val="auto"/>
          <w:sz w:val="28"/>
          <w:szCs w:val="22"/>
        </w:rPr>
      </w:pPr>
      <w:bookmarkStart w:id="10" w:name="_Toc216880433"/>
      <w:bookmarkStart w:id="11" w:name="_Toc220925858"/>
      <w:r w:rsidRPr="00BB3E14">
        <w:rPr>
          <w:b/>
          <w:bCs/>
          <w:color w:val="auto"/>
          <w:sz w:val="28"/>
          <w:szCs w:val="22"/>
        </w:rPr>
        <w:t>6. TECNOLOGÍAS Y SOPORTE</w:t>
      </w:r>
      <w:bookmarkEnd w:id="10"/>
      <w:bookmarkEnd w:id="11"/>
    </w:p>
    <w:p w14:paraId="5F5CF521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La plataforma funciona bajo un entorno web moderno:</w:t>
      </w:r>
    </w:p>
    <w:p w14:paraId="0C34E39C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Acceso vía navegador</w:t>
      </w:r>
    </w:p>
    <w:p w14:paraId="640C8B5F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Protocolo HTTPS</w:t>
      </w:r>
    </w:p>
    <w:p w14:paraId="504BA216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Soporte técnico institucional</w:t>
      </w:r>
    </w:p>
    <w:p w14:paraId="3D70F621" w14:textId="00961963" w:rsidR="00C47BCE" w:rsidRP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Mantenimiento preventivo y correctivo</w:t>
      </w:r>
    </w:p>
    <w:p w14:paraId="7F648552" w14:textId="4446A09F" w:rsidR="00BB3E14" w:rsidRPr="00BB3E14" w:rsidRDefault="00BB3E14" w:rsidP="00BB3E14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4E5BA7F4" w14:textId="46EE78CA" w:rsidR="00BB3E14" w:rsidRPr="00640DB1" w:rsidRDefault="00BB3E14" w:rsidP="00640DB1">
      <w:pPr>
        <w:pStyle w:val="Ttulo2"/>
        <w:rPr>
          <w:b/>
          <w:color w:val="auto"/>
          <w:sz w:val="28"/>
          <w:szCs w:val="22"/>
        </w:rPr>
      </w:pPr>
      <w:bookmarkStart w:id="12" w:name="_Toc216880434"/>
      <w:bookmarkStart w:id="13" w:name="_Toc220925859"/>
      <w:r w:rsidRPr="00640DB1">
        <w:rPr>
          <w:b/>
          <w:color w:val="auto"/>
          <w:sz w:val="28"/>
          <w:szCs w:val="22"/>
        </w:rPr>
        <w:t>7. ARQUITECTURA DEL PROYECTO</w:t>
      </w:r>
      <w:bookmarkEnd w:id="12"/>
      <w:bookmarkEnd w:id="13"/>
    </w:p>
    <w:p w14:paraId="452FC472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Arquitectura basada en capas:</w:t>
      </w:r>
    </w:p>
    <w:p w14:paraId="5490232D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Presentación: Interfaz web</w:t>
      </w:r>
    </w:p>
    <w:p w14:paraId="38A2666A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Lógica: Procesos administrativos y académicos</w:t>
      </w:r>
    </w:p>
    <w:p w14:paraId="493FCE05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Datos: Base de datos relacional</w:t>
      </w:r>
    </w:p>
    <w:p w14:paraId="2FCF63AB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5BAF65C5" w14:textId="422F6665" w:rsid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Permite escalabilidad y mantenimiento eficiente.</w:t>
      </w:r>
    </w:p>
    <w:p w14:paraId="2C3B8971" w14:textId="77777777" w:rsidR="00141A02" w:rsidRP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72E02216" w14:textId="0CCB97D8" w:rsidR="00BB3E14" w:rsidRPr="00640DB1" w:rsidRDefault="00BB3E14" w:rsidP="00640DB1">
      <w:pPr>
        <w:pStyle w:val="Ttulo2"/>
        <w:rPr>
          <w:b/>
          <w:bCs/>
          <w:color w:val="auto"/>
          <w:sz w:val="28"/>
          <w:szCs w:val="22"/>
        </w:rPr>
      </w:pPr>
      <w:bookmarkStart w:id="14" w:name="_Toc216880435"/>
      <w:bookmarkStart w:id="15" w:name="_Toc220925860"/>
      <w:r w:rsidRPr="00640DB1">
        <w:rPr>
          <w:b/>
          <w:bCs/>
          <w:color w:val="auto"/>
          <w:sz w:val="28"/>
          <w:szCs w:val="22"/>
        </w:rPr>
        <w:t>8. VERSIONES Y TECNOLOGÍAS</w:t>
      </w:r>
      <w:bookmarkEnd w:id="14"/>
      <w:bookmarkEnd w:id="15"/>
    </w:p>
    <w:p w14:paraId="172BEAD2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n-US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n-US"/>
        </w:rPr>
        <w:t>- Frontend: HTML5, CSS3, JavaScript</w:t>
      </w:r>
    </w:p>
    <w:p w14:paraId="0ADC400D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  <w:lang w:val="en-US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  <w:lang w:val="en-US"/>
        </w:rPr>
        <w:t>- Backend: PHP (Framework LMS)</w:t>
      </w:r>
    </w:p>
    <w:p w14:paraId="3E91EA52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Base de Datos: MySQL/PostgreSQL</w:t>
      </w:r>
    </w:p>
    <w:p w14:paraId="72C22E6D" w14:textId="7ED71D15" w:rsid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Servidor: Apache/</w:t>
      </w:r>
      <w:proofErr w:type="spellStart"/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Nginx</w:t>
      </w:r>
      <w:proofErr w:type="spellEnd"/>
    </w:p>
    <w:p w14:paraId="604CCDBF" w14:textId="77777777" w:rsidR="00141A02" w:rsidRPr="00BB3E14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13EC968A" w14:textId="00CD2409" w:rsidR="00BB3E14" w:rsidRPr="00640DB1" w:rsidRDefault="00BB3E14" w:rsidP="00640DB1">
      <w:pPr>
        <w:pStyle w:val="Ttulo2"/>
        <w:rPr>
          <w:b/>
          <w:color w:val="auto"/>
          <w:sz w:val="28"/>
          <w:szCs w:val="22"/>
        </w:rPr>
      </w:pPr>
      <w:bookmarkStart w:id="16" w:name="_Toc216880436"/>
      <w:bookmarkStart w:id="17" w:name="_Toc220925861"/>
      <w:r w:rsidRPr="00640DB1">
        <w:rPr>
          <w:b/>
          <w:color w:val="auto"/>
          <w:sz w:val="28"/>
          <w:szCs w:val="22"/>
        </w:rPr>
        <w:t>9. GESTIÓN DE BASE DE DATOS</w:t>
      </w:r>
      <w:bookmarkEnd w:id="16"/>
      <w:bookmarkEnd w:id="17"/>
    </w:p>
    <w:p w14:paraId="5EA08FDD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La base de datos almacena:</w:t>
      </w:r>
    </w:p>
    <w:p w14:paraId="50BC0AE5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Usuarios y roles</w:t>
      </w:r>
    </w:p>
    <w:p w14:paraId="58FAC576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Cursos y programas</w:t>
      </w:r>
    </w:p>
    <w:p w14:paraId="27762AA4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- Inscripciones y certificados</w:t>
      </w:r>
    </w:p>
    <w:p w14:paraId="7B4EA932" w14:textId="77777777" w:rsidR="00141A02" w:rsidRP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74C97EDB" w14:textId="13BDD848" w:rsidR="000A672E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  <w:r w:rsidRPr="00141A02">
        <w:rPr>
          <w:rFonts w:ascii="Avenir LT Std 45 Book" w:hAnsi="Avenir LT Std 45 Book"/>
          <w:b w:val="0"/>
          <w:bCs/>
          <w:color w:val="auto"/>
          <w:sz w:val="24"/>
          <w:szCs w:val="24"/>
        </w:rPr>
        <w:t>Incluye respaldos automáticos, control de accesos y auditoría de cambios.</w:t>
      </w:r>
    </w:p>
    <w:p w14:paraId="3F381FBB" w14:textId="77777777" w:rsid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71F44C63" w14:textId="00418ADD" w:rsidR="00141A02" w:rsidRDefault="00141A02" w:rsidP="00141A02">
      <w:pPr>
        <w:pStyle w:val="Ttulo2"/>
        <w:rPr>
          <w:b/>
          <w:color w:val="auto"/>
          <w:sz w:val="28"/>
          <w:szCs w:val="22"/>
        </w:rPr>
      </w:pPr>
      <w:bookmarkStart w:id="18" w:name="_Toc220925862"/>
      <w:r>
        <w:rPr>
          <w:b/>
          <w:color w:val="auto"/>
          <w:sz w:val="28"/>
          <w:szCs w:val="22"/>
        </w:rPr>
        <w:lastRenderedPageBreak/>
        <w:t>10</w:t>
      </w:r>
      <w:r w:rsidRPr="00640DB1">
        <w:rPr>
          <w:b/>
          <w:color w:val="auto"/>
          <w:sz w:val="28"/>
          <w:szCs w:val="22"/>
        </w:rPr>
        <w:t xml:space="preserve">. </w:t>
      </w:r>
      <w:r>
        <w:rPr>
          <w:b/>
          <w:color w:val="auto"/>
          <w:sz w:val="28"/>
          <w:szCs w:val="22"/>
        </w:rPr>
        <w:t>SOPORTE TÉCNICO Y MANTENIMIENTO</w:t>
      </w:r>
      <w:bookmarkEnd w:id="18"/>
    </w:p>
    <w:p w14:paraId="1A67C7CA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El soporte técnico de la plataforma ECI es responsabilidad del área de Tecnologías de la Información del Instituto Superarse.</w:t>
      </w:r>
    </w:p>
    <w:p w14:paraId="1A68595E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Este soporte garantiza la continuidad operativa del sistema y la atención de incidentes técnicos.</w:t>
      </w:r>
    </w:p>
    <w:p w14:paraId="30391B7A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</w:p>
    <w:p w14:paraId="19DFF73B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Las actividades de soporte incluyen:</w:t>
      </w:r>
    </w:p>
    <w:p w14:paraId="401C5917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- Atención de incidencias reportadas por usuarios administrativos.</w:t>
      </w:r>
    </w:p>
    <w:p w14:paraId="1A92AC36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- Resolución de errores de acceso, carga de información o visualización.</w:t>
      </w:r>
    </w:p>
    <w:p w14:paraId="07E559D4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- Mantenimiento correctivo ante fallas del sistema.</w:t>
      </w:r>
    </w:p>
    <w:p w14:paraId="04B3D510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- Mantenimiento preventivo mediante revisiones periódicas.</w:t>
      </w:r>
    </w:p>
    <w:p w14:paraId="02017F63" w14:textId="77777777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</w:p>
    <w:p w14:paraId="52914402" w14:textId="0E80B1C4" w:rsidR="00141A02" w:rsidRPr="00141A02" w:rsidRDefault="00141A02" w:rsidP="00141A02">
      <w:pPr>
        <w:rPr>
          <w:rFonts w:ascii="Avenir Next LT Pro" w:hAnsi="Avenir Next LT Pro"/>
          <w:b w:val="0"/>
          <w:bCs/>
          <w:color w:val="auto"/>
          <w:sz w:val="24"/>
          <w:szCs w:val="24"/>
        </w:rPr>
      </w:pPr>
      <w:r w:rsidRPr="00141A02">
        <w:rPr>
          <w:rFonts w:ascii="Avenir Next LT Pro" w:hAnsi="Avenir Next LT Pro"/>
          <w:b w:val="0"/>
          <w:bCs/>
          <w:color w:val="auto"/>
          <w:sz w:val="24"/>
          <w:szCs w:val="24"/>
        </w:rPr>
        <w:t>Los requerimientos deben ser canalizados a través de los medios institucionales establecidos.</w:t>
      </w:r>
    </w:p>
    <w:p w14:paraId="3DEB4DC6" w14:textId="77777777" w:rsid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5FD5AAEE" w14:textId="77777777" w:rsidR="00141A02" w:rsidRDefault="00141A02" w:rsidP="00141A02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11760BC3" w14:textId="77777777" w:rsidR="00DB02C5" w:rsidRDefault="00DB02C5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48AD898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5EE8BD83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4ECD090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154E3C84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0BDBF67F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7A30605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9487D8C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C7BD4F1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4552BCBE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0D0E4F5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327AA666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262C0275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8F40D74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3C8882E7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5445B0A1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5818533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0AAA093C" w14:textId="77777777" w:rsidR="00393DBD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6054EF01" w14:textId="77777777" w:rsidR="00393DBD" w:rsidRPr="000A672E" w:rsidRDefault="00393DBD" w:rsidP="000A672E">
      <w:pPr>
        <w:rPr>
          <w:rFonts w:ascii="Avenir LT Std 45 Book" w:hAnsi="Avenir LT Std 45 Book"/>
          <w:b w:val="0"/>
          <w:bCs/>
          <w:color w:val="auto"/>
          <w:sz w:val="24"/>
          <w:szCs w:val="24"/>
        </w:rPr>
      </w:pPr>
    </w:p>
    <w:p w14:paraId="0C319E20" w14:textId="77777777" w:rsidR="000A672E" w:rsidRPr="000A672E" w:rsidRDefault="000A672E" w:rsidP="000A672E"/>
    <w:p w14:paraId="2DEC99C9" w14:textId="77777777" w:rsidR="000A672E" w:rsidRDefault="000A672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FDE4081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464A3FC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565C6E5E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13A510E9" w14:textId="45C4621B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  <w:r>
        <w:rPr>
          <w:rFonts w:ascii="Avenir LT Std 45 Book" w:hAnsi="Avenir LT Std 45 Book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714560" behindDoc="0" locked="0" layoutInCell="1" allowOverlap="1" wp14:anchorId="723E97F0" wp14:editId="02BD584D">
            <wp:simplePos x="0" y="0"/>
            <wp:positionH relativeFrom="page">
              <wp:align>left</wp:align>
            </wp:positionH>
            <wp:positionV relativeFrom="paragraph">
              <wp:posOffset>-888505</wp:posOffset>
            </wp:positionV>
            <wp:extent cx="7528956" cy="10650675"/>
            <wp:effectExtent l="0" t="0" r="0" b="0"/>
            <wp:wrapNone/>
            <wp:docPr id="19417738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3867" name="Imagen 19417738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6496" cy="106754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3B6CEF" w14:textId="45360E03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C629A3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30C0ABB5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7D7886B0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4752224B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p w14:paraId="06D40A8A" w14:textId="77777777" w:rsidR="008C1AEE" w:rsidRDefault="008C1AEE" w:rsidP="003C10D4">
      <w:pPr>
        <w:pStyle w:val="Contenido"/>
        <w:rPr>
          <w:rFonts w:ascii="Avenir LT Std 45 Book" w:hAnsi="Avenir LT Std 45 Book"/>
          <w:noProof/>
          <w:color w:val="auto"/>
          <w:sz w:val="24"/>
          <w:szCs w:val="24"/>
        </w:rPr>
      </w:pPr>
    </w:p>
    <w:sectPr w:rsidR="008C1AEE" w:rsidSect="0020240A">
      <w:pgSz w:w="11906" w:h="16838" w:code="9"/>
      <w:pgMar w:top="1417" w:right="1701" w:bottom="1417" w:left="1701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7A3EA" w14:textId="77777777" w:rsidR="00BF5675" w:rsidRDefault="00BF5675">
      <w:r>
        <w:separator/>
      </w:r>
    </w:p>
    <w:p w14:paraId="63A8485C" w14:textId="77777777" w:rsidR="00BF5675" w:rsidRDefault="00BF5675"/>
  </w:endnote>
  <w:endnote w:type="continuationSeparator" w:id="0">
    <w:p w14:paraId="1D1ED0ED" w14:textId="77777777" w:rsidR="00BF5675" w:rsidRDefault="00BF5675">
      <w:r>
        <w:continuationSeparator/>
      </w:r>
    </w:p>
    <w:p w14:paraId="4241DEF4" w14:textId="77777777" w:rsidR="00BF5675" w:rsidRDefault="00BF56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LT Std 45 Book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venirNext LT Pro Bold">
    <w:altName w:val="Calibri"/>
    <w:panose1 w:val="00000000000000000000"/>
    <w:charset w:val="00"/>
    <w:family w:val="swiss"/>
    <w:notTrueType/>
    <w:pitch w:val="variable"/>
    <w:sig w:usb0="800000AF" w:usb1="5000204A" w:usb2="00000000" w:usb3="00000000" w:csb0="0000009B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1194266"/>
      <w:docPartObj>
        <w:docPartGallery w:val="Page Numbers (Bottom of Page)"/>
        <w:docPartUnique/>
      </w:docPartObj>
    </w:sdtPr>
    <w:sdtContent>
      <w:p w14:paraId="6673D3F6" w14:textId="77B029B3" w:rsidR="002A4F5C" w:rsidRDefault="002A4F5C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606D41" w14:textId="77777777" w:rsidR="00DF027C" w:rsidRDefault="00DF027C">
    <w:pPr>
      <w:pStyle w:val="Piedepgina"/>
      <w:rPr>
        <w:noProof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auto"/>
        <w:sz w:val="22"/>
        <w:szCs w:val="18"/>
      </w:rPr>
      <w:id w:val="728953473"/>
      <w:docPartObj>
        <w:docPartGallery w:val="Page Numbers (Bottom of Page)"/>
        <w:docPartUnique/>
      </w:docPartObj>
    </w:sdtPr>
    <w:sdtContent>
      <w:sdt>
        <w:sdtPr>
          <w:rPr>
            <w:color w:val="auto"/>
            <w:sz w:val="22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13859A77" w14:textId="77777777" w:rsidR="00FC69F9" w:rsidRDefault="00065385" w:rsidP="00FC69F9">
            <w:pPr>
              <w:pStyle w:val="Piedepgina"/>
              <w:ind w:left="-1134"/>
              <w:jc w:val="right"/>
              <w:rPr>
                <w:b w:val="0"/>
                <w:bCs/>
                <w:color w:val="auto"/>
                <w:sz w:val="20"/>
                <w:szCs w:val="20"/>
              </w:rPr>
            </w:pPr>
            <w:r w:rsidRPr="00B10EF7">
              <w:rPr>
                <w:color w:val="auto"/>
                <w:sz w:val="22"/>
                <w:szCs w:val="18"/>
              </w:rPr>
              <w:t xml:space="preserve">Página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PAGE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  <w:r w:rsidRPr="00B10EF7">
              <w:rPr>
                <w:color w:val="auto"/>
                <w:sz w:val="22"/>
                <w:szCs w:val="18"/>
              </w:rPr>
              <w:t xml:space="preserve"> de 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begin"/>
            </w:r>
            <w:r w:rsidRPr="00B10EF7">
              <w:rPr>
                <w:bCs/>
                <w:color w:val="auto"/>
                <w:sz w:val="22"/>
                <w:szCs w:val="18"/>
              </w:rPr>
              <w:instrText>NUMPAGES</w:instrTex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separate"/>
            </w:r>
            <w:r w:rsidRPr="00B10EF7">
              <w:rPr>
                <w:bCs/>
                <w:color w:val="auto"/>
                <w:sz w:val="22"/>
                <w:szCs w:val="18"/>
              </w:rPr>
              <w:t>2</w:t>
            </w:r>
            <w:r w:rsidRPr="00B10EF7">
              <w:rPr>
                <w:b w:val="0"/>
                <w:bCs/>
                <w:color w:val="auto"/>
                <w:sz w:val="20"/>
                <w:szCs w:val="20"/>
              </w:rPr>
              <w:fldChar w:fldCharType="end"/>
            </w:r>
          </w:p>
          <w:p w14:paraId="4915FA6D" w14:textId="348E6FFC" w:rsidR="00FC69F9" w:rsidRDefault="00FC69F9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  <w:r w:rsidRPr="008E7695">
              <w:rPr>
                <w:b w:val="0"/>
                <w:bCs/>
                <w:color w:val="auto"/>
                <w:sz w:val="12"/>
                <w:szCs w:val="8"/>
              </w:rPr>
              <w:t>Rev.ISTS-GC-01: 17</w:t>
            </w:r>
            <w:r w:rsidR="008E7695" w:rsidRPr="008E7695">
              <w:rPr>
                <w:b w:val="0"/>
                <w:bCs/>
                <w:color w:val="auto"/>
                <w:sz w:val="12"/>
                <w:szCs w:val="8"/>
              </w:rPr>
              <w:t xml:space="preserve"> </w:t>
            </w:r>
            <w:r w:rsidRPr="008E7695">
              <w:rPr>
                <w:b w:val="0"/>
                <w:bCs/>
                <w:color w:val="auto"/>
                <w:sz w:val="12"/>
                <w:szCs w:val="8"/>
              </w:rPr>
              <w:t>abr 2025</w:t>
            </w:r>
          </w:p>
          <w:p w14:paraId="3348226C" w14:textId="4EE3C83D" w:rsidR="00065385" w:rsidRPr="00B10EF7" w:rsidRDefault="00000000" w:rsidP="00FC69F9">
            <w:pPr>
              <w:pStyle w:val="Piedepgina"/>
              <w:ind w:left="-1134"/>
              <w:rPr>
                <w:color w:val="auto"/>
                <w:sz w:val="22"/>
                <w:szCs w:val="18"/>
              </w:rPr>
            </w:pPr>
          </w:p>
        </w:sdtContent>
      </w:sdt>
    </w:sdtContent>
  </w:sdt>
  <w:p w14:paraId="346E737D" w14:textId="77777777" w:rsidR="00FE5B30" w:rsidRPr="00B10EF7" w:rsidRDefault="00FE5B30">
    <w:pPr>
      <w:pStyle w:val="Piedepgina"/>
      <w:rPr>
        <w:color w:val="auto"/>
        <w:sz w:val="22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C111B" w14:textId="77777777" w:rsidR="00BF5675" w:rsidRDefault="00BF5675">
      <w:r>
        <w:separator/>
      </w:r>
    </w:p>
    <w:p w14:paraId="0E68F55B" w14:textId="77777777" w:rsidR="00BF5675" w:rsidRDefault="00BF5675"/>
  </w:footnote>
  <w:footnote w:type="continuationSeparator" w:id="0">
    <w:p w14:paraId="736703F5" w14:textId="77777777" w:rsidR="00BF5675" w:rsidRDefault="00BF5675">
      <w:r>
        <w:continuationSeparator/>
      </w:r>
    </w:p>
    <w:p w14:paraId="520FC9B6" w14:textId="77777777" w:rsidR="00BF5675" w:rsidRDefault="00BF567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936D" w14:textId="2CF43671" w:rsidR="00FD57E6" w:rsidRDefault="00FD57E6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D957D5" wp14:editId="300C0872">
          <wp:simplePos x="0" y="0"/>
          <wp:positionH relativeFrom="margin">
            <wp:posOffset>4289425</wp:posOffset>
          </wp:positionH>
          <wp:positionV relativeFrom="paragraph">
            <wp:posOffset>327660</wp:posOffset>
          </wp:positionV>
          <wp:extent cx="1461933" cy="495300"/>
          <wp:effectExtent l="0" t="0" r="5080" b="0"/>
          <wp:wrapNone/>
          <wp:docPr id="96551302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38138330" name="Imagen 183813833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1933" cy="495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7485C"/>
    <w:multiLevelType w:val="multilevel"/>
    <w:tmpl w:val="70C0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31F5A"/>
    <w:multiLevelType w:val="hybridMultilevel"/>
    <w:tmpl w:val="CA8E3E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F54374"/>
    <w:multiLevelType w:val="hybridMultilevel"/>
    <w:tmpl w:val="0D0E53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BF63B8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0FD63B15"/>
    <w:multiLevelType w:val="multilevel"/>
    <w:tmpl w:val="CE925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9E7AFE"/>
    <w:multiLevelType w:val="hybridMultilevel"/>
    <w:tmpl w:val="79B6D5A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CA2186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162D69F8"/>
    <w:multiLevelType w:val="multilevel"/>
    <w:tmpl w:val="3840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58457F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1C052E3E"/>
    <w:multiLevelType w:val="hybridMultilevel"/>
    <w:tmpl w:val="5A28236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90042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1D3236FC"/>
    <w:multiLevelType w:val="hybridMultilevel"/>
    <w:tmpl w:val="611CF4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425AB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0BE419B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4" w15:restartNumberingAfterBreak="0">
    <w:nsid w:val="20F45BBC"/>
    <w:multiLevelType w:val="hybridMultilevel"/>
    <w:tmpl w:val="EFCAA0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E60F42"/>
    <w:multiLevelType w:val="hybridMultilevel"/>
    <w:tmpl w:val="2A2E6DF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9E33482"/>
    <w:multiLevelType w:val="multilevel"/>
    <w:tmpl w:val="2B5C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3F6A83"/>
    <w:multiLevelType w:val="hybridMultilevel"/>
    <w:tmpl w:val="0946401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22399"/>
    <w:multiLevelType w:val="multilevel"/>
    <w:tmpl w:val="6AFA5CC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FEF1F0F"/>
    <w:multiLevelType w:val="hybridMultilevel"/>
    <w:tmpl w:val="7798608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457846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05F6A55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325B0D5E"/>
    <w:multiLevelType w:val="hybridMultilevel"/>
    <w:tmpl w:val="FDD67E8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544AD2"/>
    <w:multiLevelType w:val="hybridMultilevel"/>
    <w:tmpl w:val="49CED1D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EE168D"/>
    <w:multiLevelType w:val="hybridMultilevel"/>
    <w:tmpl w:val="F566CA1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D26C2D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6" w15:restartNumberingAfterBreak="0">
    <w:nsid w:val="3A643DA7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7" w15:restartNumberingAfterBreak="0">
    <w:nsid w:val="3B446ACC"/>
    <w:multiLevelType w:val="hybridMultilevel"/>
    <w:tmpl w:val="E1E82B52"/>
    <w:lvl w:ilvl="0" w:tplc="2856AF14">
      <w:numFmt w:val="bullet"/>
      <w:lvlText w:val="•"/>
      <w:lvlJc w:val="left"/>
      <w:pPr>
        <w:ind w:left="1080" w:hanging="720"/>
      </w:pPr>
      <w:rPr>
        <w:rFonts w:ascii="Avenir LT Std 45 Book" w:eastAsiaTheme="minorEastAsia" w:hAnsi="Avenir LT Std 45 Book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2D404CF"/>
    <w:multiLevelType w:val="hybridMultilevel"/>
    <w:tmpl w:val="38BE5FDC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A43FAA"/>
    <w:multiLevelType w:val="hybridMultilevel"/>
    <w:tmpl w:val="1E1A546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CFA601B"/>
    <w:multiLevelType w:val="multilevel"/>
    <w:tmpl w:val="BDE45AC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51736BE3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2" w15:restartNumberingAfterBreak="0">
    <w:nsid w:val="56250A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70942D7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4" w15:restartNumberingAfterBreak="0">
    <w:nsid w:val="5767442F"/>
    <w:multiLevelType w:val="multilevel"/>
    <w:tmpl w:val="EE5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996178"/>
    <w:multiLevelType w:val="multilevel"/>
    <w:tmpl w:val="190E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BA27FA"/>
    <w:multiLevelType w:val="hybridMultilevel"/>
    <w:tmpl w:val="A26EFF3A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CAA27DC"/>
    <w:multiLevelType w:val="multilevel"/>
    <w:tmpl w:val="0F963C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624538C4"/>
    <w:multiLevelType w:val="hybridMultilevel"/>
    <w:tmpl w:val="1A3A6A2C"/>
    <w:lvl w:ilvl="0" w:tplc="2856AF14">
      <w:numFmt w:val="bullet"/>
      <w:lvlText w:val="•"/>
      <w:lvlJc w:val="left"/>
      <w:pPr>
        <w:ind w:left="1080" w:hanging="720"/>
      </w:pPr>
      <w:rPr>
        <w:rFonts w:ascii="Avenir LT Std 45 Book" w:eastAsiaTheme="minorEastAsia" w:hAnsi="Avenir LT Std 45 Book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9D4D1D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0" w15:restartNumberingAfterBreak="0">
    <w:nsid w:val="63B57415"/>
    <w:multiLevelType w:val="hybridMultilevel"/>
    <w:tmpl w:val="117ADD8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781136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2" w15:restartNumberingAfterBreak="0">
    <w:nsid w:val="679C0E02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3" w15:restartNumberingAfterBreak="0">
    <w:nsid w:val="6997010D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4" w15:restartNumberingAfterBreak="0">
    <w:nsid w:val="6ECE129C"/>
    <w:multiLevelType w:val="multilevel"/>
    <w:tmpl w:val="7EBA1E0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5" w15:restartNumberingAfterBreak="0">
    <w:nsid w:val="6F1B2D6E"/>
    <w:multiLevelType w:val="multilevel"/>
    <w:tmpl w:val="3E7A2A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6" w15:restartNumberingAfterBreak="0">
    <w:nsid w:val="76F146C6"/>
    <w:multiLevelType w:val="hybridMultilevel"/>
    <w:tmpl w:val="BFD4D778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72636F7"/>
    <w:multiLevelType w:val="hybridMultilevel"/>
    <w:tmpl w:val="CF6AC2B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99364E"/>
    <w:multiLevelType w:val="hybridMultilevel"/>
    <w:tmpl w:val="44DAEDFE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C13CF9"/>
    <w:multiLevelType w:val="hybridMultilevel"/>
    <w:tmpl w:val="E4121190"/>
    <w:lvl w:ilvl="0" w:tplc="BBD68410">
      <w:numFmt w:val="bullet"/>
      <w:lvlText w:val=""/>
      <w:lvlJc w:val="left"/>
      <w:pPr>
        <w:ind w:left="1080" w:hanging="720"/>
      </w:pPr>
      <w:rPr>
        <w:rFonts w:ascii="Symbol" w:eastAsiaTheme="minorEastAsia" w:hAnsi="Symbol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AC5BA5"/>
    <w:multiLevelType w:val="multilevel"/>
    <w:tmpl w:val="1F50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7D43C2"/>
    <w:multiLevelType w:val="hybridMultilevel"/>
    <w:tmpl w:val="4E4E92B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504969">
    <w:abstractNumId w:val="16"/>
  </w:num>
  <w:num w:numId="2" w16cid:durableId="793986826">
    <w:abstractNumId w:val="4"/>
  </w:num>
  <w:num w:numId="3" w16cid:durableId="161942567">
    <w:abstractNumId w:val="47"/>
  </w:num>
  <w:num w:numId="4" w16cid:durableId="466362814">
    <w:abstractNumId w:val="48"/>
  </w:num>
  <w:num w:numId="5" w16cid:durableId="1607424138">
    <w:abstractNumId w:val="37"/>
  </w:num>
  <w:num w:numId="6" w16cid:durableId="1645968522">
    <w:abstractNumId w:val="5"/>
  </w:num>
  <w:num w:numId="7" w16cid:durableId="2066832049">
    <w:abstractNumId w:val="1"/>
  </w:num>
  <w:num w:numId="8" w16cid:durableId="1369181687">
    <w:abstractNumId w:val="51"/>
  </w:num>
  <w:num w:numId="9" w16cid:durableId="266086844">
    <w:abstractNumId w:val="28"/>
  </w:num>
  <w:num w:numId="10" w16cid:durableId="50857174">
    <w:abstractNumId w:val="25"/>
  </w:num>
  <w:num w:numId="11" w16cid:durableId="691224128">
    <w:abstractNumId w:val="32"/>
  </w:num>
  <w:num w:numId="12" w16cid:durableId="942104669">
    <w:abstractNumId w:val="10"/>
  </w:num>
  <w:num w:numId="13" w16cid:durableId="1008561415">
    <w:abstractNumId w:val="44"/>
  </w:num>
  <w:num w:numId="14" w16cid:durableId="1311398798">
    <w:abstractNumId w:val="11"/>
  </w:num>
  <w:num w:numId="15" w16cid:durableId="1625039582">
    <w:abstractNumId w:val="36"/>
  </w:num>
  <w:num w:numId="16" w16cid:durableId="1081027621">
    <w:abstractNumId w:val="13"/>
  </w:num>
  <w:num w:numId="17" w16cid:durableId="890655030">
    <w:abstractNumId w:val="30"/>
  </w:num>
  <w:num w:numId="18" w16cid:durableId="535461440">
    <w:abstractNumId w:val="19"/>
  </w:num>
  <w:num w:numId="19" w16cid:durableId="445470928">
    <w:abstractNumId w:val="45"/>
  </w:num>
  <w:num w:numId="20" w16cid:durableId="1211574345">
    <w:abstractNumId w:val="15"/>
  </w:num>
  <w:num w:numId="21" w16cid:durableId="2015377820">
    <w:abstractNumId w:val="40"/>
  </w:num>
  <w:num w:numId="22" w16cid:durableId="2073692433">
    <w:abstractNumId w:val="26"/>
  </w:num>
  <w:num w:numId="23" w16cid:durableId="1689672504">
    <w:abstractNumId w:val="18"/>
  </w:num>
  <w:num w:numId="24" w16cid:durableId="1552226404">
    <w:abstractNumId w:val="34"/>
  </w:num>
  <w:num w:numId="25" w16cid:durableId="1756391358">
    <w:abstractNumId w:val="29"/>
  </w:num>
  <w:num w:numId="26" w16cid:durableId="1077481159">
    <w:abstractNumId w:val="38"/>
  </w:num>
  <w:num w:numId="27" w16cid:durableId="72747236">
    <w:abstractNumId w:val="27"/>
  </w:num>
  <w:num w:numId="28" w16cid:durableId="2106345038">
    <w:abstractNumId w:val="50"/>
  </w:num>
  <w:num w:numId="29" w16cid:durableId="1856918627">
    <w:abstractNumId w:val="35"/>
  </w:num>
  <w:num w:numId="30" w16cid:durableId="1015107962">
    <w:abstractNumId w:val="7"/>
  </w:num>
  <w:num w:numId="31" w16cid:durableId="2022270544">
    <w:abstractNumId w:val="33"/>
  </w:num>
  <w:num w:numId="32" w16cid:durableId="1420057657">
    <w:abstractNumId w:val="3"/>
  </w:num>
  <w:num w:numId="33" w16cid:durableId="180357822">
    <w:abstractNumId w:val="21"/>
  </w:num>
  <w:num w:numId="34" w16cid:durableId="1408456183">
    <w:abstractNumId w:val="0"/>
  </w:num>
  <w:num w:numId="35" w16cid:durableId="933170867">
    <w:abstractNumId w:val="31"/>
  </w:num>
  <w:num w:numId="36" w16cid:durableId="1368799325">
    <w:abstractNumId w:val="6"/>
  </w:num>
  <w:num w:numId="37" w16cid:durableId="169611494">
    <w:abstractNumId w:val="39"/>
  </w:num>
  <w:num w:numId="38" w16cid:durableId="289869411">
    <w:abstractNumId w:val="42"/>
  </w:num>
  <w:num w:numId="39" w16cid:durableId="1356736862">
    <w:abstractNumId w:val="23"/>
  </w:num>
  <w:num w:numId="40" w16cid:durableId="1956668790">
    <w:abstractNumId w:val="14"/>
  </w:num>
  <w:num w:numId="41" w16cid:durableId="81534448">
    <w:abstractNumId w:val="43"/>
  </w:num>
  <w:num w:numId="42" w16cid:durableId="1515799235">
    <w:abstractNumId w:val="8"/>
  </w:num>
  <w:num w:numId="43" w16cid:durableId="1484394210">
    <w:abstractNumId w:val="20"/>
  </w:num>
  <w:num w:numId="44" w16cid:durableId="1337415235">
    <w:abstractNumId w:val="12"/>
  </w:num>
  <w:num w:numId="45" w16cid:durableId="578633905">
    <w:abstractNumId w:val="46"/>
  </w:num>
  <w:num w:numId="46" w16cid:durableId="1456409598">
    <w:abstractNumId w:val="22"/>
  </w:num>
  <w:num w:numId="47" w16cid:durableId="1553154310">
    <w:abstractNumId w:val="41"/>
  </w:num>
  <w:num w:numId="48" w16cid:durableId="442071395">
    <w:abstractNumId w:val="9"/>
  </w:num>
  <w:num w:numId="49" w16cid:durableId="856118962">
    <w:abstractNumId w:val="24"/>
  </w:num>
  <w:num w:numId="50" w16cid:durableId="511186980">
    <w:abstractNumId w:val="49"/>
  </w:num>
  <w:num w:numId="51" w16cid:durableId="290478273">
    <w:abstractNumId w:val="17"/>
  </w:num>
  <w:num w:numId="52" w16cid:durableId="1946230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1"/>
    <w:rsid w:val="00004167"/>
    <w:rsid w:val="00004B33"/>
    <w:rsid w:val="00007AEB"/>
    <w:rsid w:val="000105DC"/>
    <w:rsid w:val="00011956"/>
    <w:rsid w:val="0001667F"/>
    <w:rsid w:val="00021DBC"/>
    <w:rsid w:val="0002482E"/>
    <w:rsid w:val="0003079A"/>
    <w:rsid w:val="00050324"/>
    <w:rsid w:val="00050D88"/>
    <w:rsid w:val="00065385"/>
    <w:rsid w:val="00065CFF"/>
    <w:rsid w:val="000747A0"/>
    <w:rsid w:val="00084DE8"/>
    <w:rsid w:val="000A0150"/>
    <w:rsid w:val="000A0993"/>
    <w:rsid w:val="000A672E"/>
    <w:rsid w:val="000C5323"/>
    <w:rsid w:val="000C716E"/>
    <w:rsid w:val="000E6282"/>
    <w:rsid w:val="000E63C9"/>
    <w:rsid w:val="00102F5B"/>
    <w:rsid w:val="00102F6B"/>
    <w:rsid w:val="00126F53"/>
    <w:rsid w:val="00130E9D"/>
    <w:rsid w:val="00141A02"/>
    <w:rsid w:val="00150A6D"/>
    <w:rsid w:val="00156D43"/>
    <w:rsid w:val="00160D87"/>
    <w:rsid w:val="001647ED"/>
    <w:rsid w:val="00171C08"/>
    <w:rsid w:val="001722AC"/>
    <w:rsid w:val="00175AB7"/>
    <w:rsid w:val="0017788A"/>
    <w:rsid w:val="0018247D"/>
    <w:rsid w:val="00185B35"/>
    <w:rsid w:val="00187A3B"/>
    <w:rsid w:val="00196E24"/>
    <w:rsid w:val="001A14F6"/>
    <w:rsid w:val="001B17EA"/>
    <w:rsid w:val="001D6D5A"/>
    <w:rsid w:val="001E1388"/>
    <w:rsid w:val="001F08EC"/>
    <w:rsid w:val="001F2BC8"/>
    <w:rsid w:val="001F34B0"/>
    <w:rsid w:val="001F5F6B"/>
    <w:rsid w:val="0020240A"/>
    <w:rsid w:val="00206517"/>
    <w:rsid w:val="002070E0"/>
    <w:rsid w:val="00243EBC"/>
    <w:rsid w:val="00246A35"/>
    <w:rsid w:val="0026618A"/>
    <w:rsid w:val="0027092C"/>
    <w:rsid w:val="00284094"/>
    <w:rsid w:val="00284348"/>
    <w:rsid w:val="002A0AD8"/>
    <w:rsid w:val="002A4F5C"/>
    <w:rsid w:val="002D4B25"/>
    <w:rsid w:val="002E67CD"/>
    <w:rsid w:val="002E72D7"/>
    <w:rsid w:val="002E751B"/>
    <w:rsid w:val="002E7657"/>
    <w:rsid w:val="002F02B7"/>
    <w:rsid w:val="002F4FCF"/>
    <w:rsid w:val="002F51F5"/>
    <w:rsid w:val="002F5FB5"/>
    <w:rsid w:val="002F74FE"/>
    <w:rsid w:val="00312137"/>
    <w:rsid w:val="00312D00"/>
    <w:rsid w:val="003227FD"/>
    <w:rsid w:val="00330359"/>
    <w:rsid w:val="00335783"/>
    <w:rsid w:val="0033762F"/>
    <w:rsid w:val="003529FD"/>
    <w:rsid w:val="00360494"/>
    <w:rsid w:val="00366C7E"/>
    <w:rsid w:val="00384EA3"/>
    <w:rsid w:val="00393DBD"/>
    <w:rsid w:val="003A39A1"/>
    <w:rsid w:val="003C10D4"/>
    <w:rsid w:val="003C2191"/>
    <w:rsid w:val="003D2A4C"/>
    <w:rsid w:val="003D3863"/>
    <w:rsid w:val="003E37F4"/>
    <w:rsid w:val="003F6CF8"/>
    <w:rsid w:val="003F761A"/>
    <w:rsid w:val="00400407"/>
    <w:rsid w:val="004110DE"/>
    <w:rsid w:val="004151B5"/>
    <w:rsid w:val="004260F8"/>
    <w:rsid w:val="00435565"/>
    <w:rsid w:val="0044085A"/>
    <w:rsid w:val="00442231"/>
    <w:rsid w:val="00470A87"/>
    <w:rsid w:val="004B21A5"/>
    <w:rsid w:val="004B6776"/>
    <w:rsid w:val="004C1AF2"/>
    <w:rsid w:val="004D4DE4"/>
    <w:rsid w:val="004D5F5C"/>
    <w:rsid w:val="004E5FEE"/>
    <w:rsid w:val="004F6037"/>
    <w:rsid w:val="005037F0"/>
    <w:rsid w:val="00505E89"/>
    <w:rsid w:val="00510B93"/>
    <w:rsid w:val="00514648"/>
    <w:rsid w:val="00516A86"/>
    <w:rsid w:val="005216F4"/>
    <w:rsid w:val="0052675F"/>
    <w:rsid w:val="005275F6"/>
    <w:rsid w:val="0053151D"/>
    <w:rsid w:val="00543A71"/>
    <w:rsid w:val="00544880"/>
    <w:rsid w:val="0054626D"/>
    <w:rsid w:val="00552132"/>
    <w:rsid w:val="00555225"/>
    <w:rsid w:val="005643B6"/>
    <w:rsid w:val="00572102"/>
    <w:rsid w:val="0057373F"/>
    <w:rsid w:val="00594A81"/>
    <w:rsid w:val="00597FE6"/>
    <w:rsid w:val="005A468F"/>
    <w:rsid w:val="005C2B70"/>
    <w:rsid w:val="005E3C80"/>
    <w:rsid w:val="005F1BB0"/>
    <w:rsid w:val="005F262F"/>
    <w:rsid w:val="005F7948"/>
    <w:rsid w:val="00607D92"/>
    <w:rsid w:val="00610E8D"/>
    <w:rsid w:val="00617BA6"/>
    <w:rsid w:val="00637293"/>
    <w:rsid w:val="0064024F"/>
    <w:rsid w:val="00640DB1"/>
    <w:rsid w:val="00647BD6"/>
    <w:rsid w:val="00650264"/>
    <w:rsid w:val="00656C4D"/>
    <w:rsid w:val="0066244F"/>
    <w:rsid w:val="00662793"/>
    <w:rsid w:val="00665E3C"/>
    <w:rsid w:val="00690B1C"/>
    <w:rsid w:val="006B040A"/>
    <w:rsid w:val="006D73B6"/>
    <w:rsid w:val="006D7B7E"/>
    <w:rsid w:val="006E5716"/>
    <w:rsid w:val="006F7E41"/>
    <w:rsid w:val="00703E47"/>
    <w:rsid w:val="00717791"/>
    <w:rsid w:val="007302B3"/>
    <w:rsid w:val="00730733"/>
    <w:rsid w:val="007309A6"/>
    <w:rsid w:val="00730B0C"/>
    <w:rsid w:val="00730E3A"/>
    <w:rsid w:val="00736AAF"/>
    <w:rsid w:val="00742C43"/>
    <w:rsid w:val="00746906"/>
    <w:rsid w:val="007516C4"/>
    <w:rsid w:val="00763F48"/>
    <w:rsid w:val="00765B2A"/>
    <w:rsid w:val="00766AD9"/>
    <w:rsid w:val="00780A41"/>
    <w:rsid w:val="00783A34"/>
    <w:rsid w:val="00785658"/>
    <w:rsid w:val="007C5970"/>
    <w:rsid w:val="007C6B52"/>
    <w:rsid w:val="007D16C5"/>
    <w:rsid w:val="007D225F"/>
    <w:rsid w:val="008013A0"/>
    <w:rsid w:val="00810E15"/>
    <w:rsid w:val="00813480"/>
    <w:rsid w:val="008363C2"/>
    <w:rsid w:val="008430D9"/>
    <w:rsid w:val="00843F6C"/>
    <w:rsid w:val="0084556E"/>
    <w:rsid w:val="00854A63"/>
    <w:rsid w:val="00862FE4"/>
    <w:rsid w:val="0086389A"/>
    <w:rsid w:val="00871104"/>
    <w:rsid w:val="0087605E"/>
    <w:rsid w:val="00891159"/>
    <w:rsid w:val="008935DC"/>
    <w:rsid w:val="008941AE"/>
    <w:rsid w:val="008B1FEE"/>
    <w:rsid w:val="008B5E8A"/>
    <w:rsid w:val="008C1AEE"/>
    <w:rsid w:val="008C6067"/>
    <w:rsid w:val="008C7B3A"/>
    <w:rsid w:val="008E7695"/>
    <w:rsid w:val="00903C32"/>
    <w:rsid w:val="00916B16"/>
    <w:rsid w:val="009173B9"/>
    <w:rsid w:val="0092675F"/>
    <w:rsid w:val="009303AF"/>
    <w:rsid w:val="0093149D"/>
    <w:rsid w:val="0093335D"/>
    <w:rsid w:val="0093613E"/>
    <w:rsid w:val="00943026"/>
    <w:rsid w:val="00943C7F"/>
    <w:rsid w:val="009503E2"/>
    <w:rsid w:val="00966784"/>
    <w:rsid w:val="00966B81"/>
    <w:rsid w:val="00977F79"/>
    <w:rsid w:val="009803B8"/>
    <w:rsid w:val="0099337A"/>
    <w:rsid w:val="009962DC"/>
    <w:rsid w:val="009B10FF"/>
    <w:rsid w:val="009C7720"/>
    <w:rsid w:val="009D430E"/>
    <w:rsid w:val="009E7874"/>
    <w:rsid w:val="00A011E4"/>
    <w:rsid w:val="00A22DF1"/>
    <w:rsid w:val="00A23AFA"/>
    <w:rsid w:val="00A31B3E"/>
    <w:rsid w:val="00A532F3"/>
    <w:rsid w:val="00A813E7"/>
    <w:rsid w:val="00A8489E"/>
    <w:rsid w:val="00AA5CD5"/>
    <w:rsid w:val="00AB02A7"/>
    <w:rsid w:val="00AB3648"/>
    <w:rsid w:val="00AB6B84"/>
    <w:rsid w:val="00AC1E73"/>
    <w:rsid w:val="00AC29F3"/>
    <w:rsid w:val="00AC7EAC"/>
    <w:rsid w:val="00AE1E55"/>
    <w:rsid w:val="00AE283E"/>
    <w:rsid w:val="00AE5EEE"/>
    <w:rsid w:val="00AE67D9"/>
    <w:rsid w:val="00AE6BB4"/>
    <w:rsid w:val="00AF175A"/>
    <w:rsid w:val="00B00574"/>
    <w:rsid w:val="00B0414E"/>
    <w:rsid w:val="00B10EF7"/>
    <w:rsid w:val="00B231E5"/>
    <w:rsid w:val="00B24FDB"/>
    <w:rsid w:val="00B52F78"/>
    <w:rsid w:val="00B55E96"/>
    <w:rsid w:val="00B64B17"/>
    <w:rsid w:val="00B66672"/>
    <w:rsid w:val="00B901B4"/>
    <w:rsid w:val="00BA534A"/>
    <w:rsid w:val="00BB3E14"/>
    <w:rsid w:val="00BB7640"/>
    <w:rsid w:val="00BB7AD6"/>
    <w:rsid w:val="00BC35E9"/>
    <w:rsid w:val="00BD6632"/>
    <w:rsid w:val="00BE7A6A"/>
    <w:rsid w:val="00BF5675"/>
    <w:rsid w:val="00C02B87"/>
    <w:rsid w:val="00C02F43"/>
    <w:rsid w:val="00C35AC0"/>
    <w:rsid w:val="00C4086D"/>
    <w:rsid w:val="00C47641"/>
    <w:rsid w:val="00C47BCE"/>
    <w:rsid w:val="00C608D4"/>
    <w:rsid w:val="00C75FD1"/>
    <w:rsid w:val="00C7659D"/>
    <w:rsid w:val="00C811ED"/>
    <w:rsid w:val="00C81B04"/>
    <w:rsid w:val="00C8507D"/>
    <w:rsid w:val="00C97399"/>
    <w:rsid w:val="00CA1896"/>
    <w:rsid w:val="00CA2FA1"/>
    <w:rsid w:val="00CB35F6"/>
    <w:rsid w:val="00CB5B28"/>
    <w:rsid w:val="00CC2467"/>
    <w:rsid w:val="00CE2033"/>
    <w:rsid w:val="00CF39EB"/>
    <w:rsid w:val="00CF5371"/>
    <w:rsid w:val="00D007B7"/>
    <w:rsid w:val="00D0323A"/>
    <w:rsid w:val="00D0559F"/>
    <w:rsid w:val="00D064B5"/>
    <w:rsid w:val="00D06BE7"/>
    <w:rsid w:val="00D077E9"/>
    <w:rsid w:val="00D13E59"/>
    <w:rsid w:val="00D13FA9"/>
    <w:rsid w:val="00D248DA"/>
    <w:rsid w:val="00D26971"/>
    <w:rsid w:val="00D42CB7"/>
    <w:rsid w:val="00D45F74"/>
    <w:rsid w:val="00D5413D"/>
    <w:rsid w:val="00D570A9"/>
    <w:rsid w:val="00D654F0"/>
    <w:rsid w:val="00D70D02"/>
    <w:rsid w:val="00D770C7"/>
    <w:rsid w:val="00D81ECA"/>
    <w:rsid w:val="00D86945"/>
    <w:rsid w:val="00D90290"/>
    <w:rsid w:val="00D94FA1"/>
    <w:rsid w:val="00DA0F04"/>
    <w:rsid w:val="00DA10A4"/>
    <w:rsid w:val="00DA2C54"/>
    <w:rsid w:val="00DB02C5"/>
    <w:rsid w:val="00DC2FCF"/>
    <w:rsid w:val="00DC706A"/>
    <w:rsid w:val="00DD152F"/>
    <w:rsid w:val="00DE213F"/>
    <w:rsid w:val="00DE7A12"/>
    <w:rsid w:val="00DF027C"/>
    <w:rsid w:val="00DF479F"/>
    <w:rsid w:val="00E00A32"/>
    <w:rsid w:val="00E11430"/>
    <w:rsid w:val="00E15E3B"/>
    <w:rsid w:val="00E21505"/>
    <w:rsid w:val="00E22ACD"/>
    <w:rsid w:val="00E620B0"/>
    <w:rsid w:val="00E648D7"/>
    <w:rsid w:val="00E81B40"/>
    <w:rsid w:val="00E927F8"/>
    <w:rsid w:val="00ED310A"/>
    <w:rsid w:val="00EF196B"/>
    <w:rsid w:val="00EF555B"/>
    <w:rsid w:val="00F027BB"/>
    <w:rsid w:val="00F0778F"/>
    <w:rsid w:val="00F11DCF"/>
    <w:rsid w:val="00F12B7F"/>
    <w:rsid w:val="00F162EA"/>
    <w:rsid w:val="00F222C6"/>
    <w:rsid w:val="00F229B5"/>
    <w:rsid w:val="00F31E9D"/>
    <w:rsid w:val="00F461DD"/>
    <w:rsid w:val="00F52D27"/>
    <w:rsid w:val="00F66940"/>
    <w:rsid w:val="00F83527"/>
    <w:rsid w:val="00F94FAD"/>
    <w:rsid w:val="00FC69F9"/>
    <w:rsid w:val="00FD027E"/>
    <w:rsid w:val="00FD57E6"/>
    <w:rsid w:val="00FD583F"/>
    <w:rsid w:val="00FD7488"/>
    <w:rsid w:val="00FE1D24"/>
    <w:rsid w:val="00FE5B30"/>
    <w:rsid w:val="00FF16B4"/>
    <w:rsid w:val="00FF26D4"/>
    <w:rsid w:val="46E7196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290F948"/>
  <w15:docId w15:val="{ADBBCBA3-DD9B-480B-8CD7-6B82CD483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Ttulo1">
    <w:name w:val="heading 1"/>
    <w:basedOn w:val="Normal"/>
    <w:link w:val="Ttulo1Car"/>
    <w:uiPriority w:val="9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2A4F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C75FD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13A57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link w:val="TtuloC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tuloCar">
    <w:name w:val="Título Car"/>
    <w:basedOn w:val="Fuentedeprrafopredeter"/>
    <w:link w:val="Ttulo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tulo">
    <w:name w:val="Subtitle"/>
    <w:basedOn w:val="Normal"/>
    <w:link w:val="SubttuloC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Ttulo1Car">
    <w:name w:val="Título 1 Car"/>
    <w:basedOn w:val="Fuentedeprrafopredeter"/>
    <w:link w:val="Ttulo1"/>
    <w:uiPriority w:val="9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Encabezado">
    <w:name w:val="header"/>
    <w:basedOn w:val="Normal"/>
    <w:link w:val="EncabezadoCar"/>
    <w:uiPriority w:val="8"/>
    <w:unhideWhenUsed/>
    <w:rsid w:val="005037F0"/>
  </w:style>
  <w:style w:type="character" w:customStyle="1" w:styleId="EncabezadoCar">
    <w:name w:val="Encabezado Car"/>
    <w:basedOn w:val="Fuentedeprrafopredeter"/>
    <w:link w:val="Encabezado"/>
    <w:uiPriority w:val="8"/>
    <w:rsid w:val="0093335D"/>
  </w:style>
  <w:style w:type="paragraph" w:styleId="Piedepgina">
    <w:name w:val="footer"/>
    <w:basedOn w:val="Normal"/>
    <w:link w:val="PiedepginaCar"/>
    <w:uiPriority w:val="99"/>
    <w:unhideWhenUsed/>
    <w:rsid w:val="005037F0"/>
  </w:style>
  <w:style w:type="character" w:customStyle="1" w:styleId="PiedepginaCar">
    <w:name w:val="Pie de página Car"/>
    <w:basedOn w:val="Fuentedeprrafopredeter"/>
    <w:link w:val="Piedepgina"/>
    <w:uiPriority w:val="99"/>
    <w:rsid w:val="005037F0"/>
    <w:rPr>
      <w:sz w:val="24"/>
      <w:szCs w:val="24"/>
    </w:rPr>
  </w:style>
  <w:style w:type="paragraph" w:customStyle="1" w:styleId="Nombre">
    <w:name w:val="Nombr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Ttulo2Car">
    <w:name w:val="Título 2 Car"/>
    <w:basedOn w:val="Fuentedeprrafopredeter"/>
    <w:link w:val="Ttulo2"/>
    <w:uiPriority w:val="9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aconcuadrcula">
    <w:name w:val="Table Grid"/>
    <w:basedOn w:val="Tablanormal"/>
    <w:uiPriority w:val="39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DF027C"/>
    <w:rPr>
      <w:b w:val="0"/>
    </w:rPr>
  </w:style>
  <w:style w:type="paragraph" w:customStyle="1" w:styleId="Textodestacado">
    <w:name w:val="Texto destacado"/>
    <w:basedOn w:val="Normal"/>
    <w:link w:val="Carcterdetextodestacado"/>
    <w:qFormat/>
    <w:rsid w:val="00DF027C"/>
  </w:style>
  <w:style w:type="character" w:customStyle="1" w:styleId="Carcterdecontenido">
    <w:name w:val="Carácter de contenido"/>
    <w:basedOn w:val="Fuentedeprrafopredeter"/>
    <w:link w:val="Contenido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7177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color w:val="auto"/>
      <w:sz w:val="24"/>
      <w:szCs w:val="24"/>
      <w:lang w:val="es-EC" w:eastAsia="es-EC"/>
    </w:rPr>
  </w:style>
  <w:style w:type="character" w:styleId="Textoennegrita">
    <w:name w:val="Strong"/>
    <w:basedOn w:val="Fuentedeprrafopredeter"/>
    <w:uiPriority w:val="22"/>
    <w:qFormat/>
    <w:rsid w:val="00717791"/>
    <w:rPr>
      <w:b/>
      <w:bCs/>
    </w:rPr>
  </w:style>
  <w:style w:type="character" w:customStyle="1" w:styleId="Ttulo3Car">
    <w:name w:val="Título 3 Car"/>
    <w:basedOn w:val="Fuentedeprrafopredeter"/>
    <w:link w:val="Ttulo3"/>
    <w:uiPriority w:val="5"/>
    <w:rsid w:val="002A4F5C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2A4F5C"/>
    <w:pPr>
      <w:keepLines/>
      <w:spacing w:after="0" w:line="259" w:lineRule="auto"/>
      <w:outlineLvl w:val="9"/>
    </w:pPr>
    <w:rPr>
      <w:b w:val="0"/>
      <w:color w:val="013A57" w:themeColor="accent1" w:themeShade="BF"/>
      <w:kern w:val="0"/>
      <w:sz w:val="32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2A4F5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A4F5C"/>
    <w:pPr>
      <w:spacing w:after="100"/>
      <w:ind w:left="280"/>
    </w:pPr>
  </w:style>
  <w:style w:type="paragraph" w:styleId="TDC3">
    <w:name w:val="toc 3"/>
    <w:basedOn w:val="Normal"/>
    <w:next w:val="Normal"/>
    <w:autoRedefine/>
    <w:uiPriority w:val="39"/>
    <w:unhideWhenUsed/>
    <w:rsid w:val="002A4F5C"/>
    <w:pPr>
      <w:spacing w:after="100"/>
      <w:ind w:left="560"/>
    </w:pPr>
  </w:style>
  <w:style w:type="character" w:styleId="Hipervnculo">
    <w:name w:val="Hyperlink"/>
    <w:basedOn w:val="Fuentedeprrafopredeter"/>
    <w:uiPriority w:val="99"/>
    <w:unhideWhenUsed/>
    <w:rsid w:val="002A4F5C"/>
    <w:rPr>
      <w:color w:val="3592C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0B93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1"/>
    <w:rsid w:val="00C75FD1"/>
    <w:rPr>
      <w:rFonts w:asciiTheme="majorHAnsi" w:eastAsiaTheme="majorEastAsia" w:hAnsiTheme="majorHAnsi" w:cstheme="majorBidi"/>
      <w:b/>
      <w:i/>
      <w:iCs/>
      <w:color w:val="013A57" w:themeColor="accent1" w:themeShade="BF"/>
      <w:sz w:val="28"/>
      <w:szCs w:val="22"/>
    </w:rPr>
  </w:style>
  <w:style w:type="paragraph" w:styleId="TDC4">
    <w:name w:val="toc 4"/>
    <w:basedOn w:val="Normal"/>
    <w:next w:val="Normal"/>
    <w:autoRedefine/>
    <w:uiPriority w:val="39"/>
    <w:unhideWhenUsed/>
    <w:rsid w:val="00C8507D"/>
    <w:pPr>
      <w:spacing w:after="100"/>
      <w:ind w:left="840"/>
    </w:pPr>
  </w:style>
  <w:style w:type="paragraph" w:styleId="Prrafodelista">
    <w:name w:val="List Paragraph"/>
    <w:basedOn w:val="Normal"/>
    <w:uiPriority w:val="34"/>
    <w:unhideWhenUsed/>
    <w:qFormat/>
    <w:rsid w:val="00C97399"/>
    <w:pPr>
      <w:ind w:left="720"/>
      <w:contextualSpacing/>
    </w:pPr>
  </w:style>
  <w:style w:type="paragraph" w:styleId="Sinespaciado">
    <w:name w:val="No Spacing"/>
    <w:uiPriority w:val="1"/>
    <w:qFormat/>
    <w:rsid w:val="00FE5B30"/>
    <w:pPr>
      <w:spacing w:after="0" w:line="240" w:lineRule="auto"/>
    </w:pPr>
    <w:rPr>
      <w:kern w:val="2"/>
      <w:sz w:val="22"/>
      <w:szCs w:val="22"/>
      <w:lang w:val="es-EC"/>
      <w14:ligatures w14:val="standardContextual"/>
    </w:rPr>
  </w:style>
  <w:style w:type="table" w:customStyle="1" w:styleId="Style20">
    <w:name w:val="_Style 20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1">
    <w:name w:val="_Style 21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  <w:style w:type="table" w:customStyle="1" w:styleId="Style22">
    <w:name w:val="_Style 22"/>
    <w:basedOn w:val="Tablanormal"/>
    <w:rsid w:val="00FE5B30"/>
    <w:pPr>
      <w:spacing w:after="0" w:line="240" w:lineRule="auto"/>
    </w:pPr>
    <w:rPr>
      <w:rFonts w:ascii="Calibri" w:eastAsia="Calibri" w:hAnsi="Calibri" w:cs="Calibri"/>
      <w:sz w:val="20"/>
      <w:szCs w:val="20"/>
      <w:lang w:val="es-419" w:eastAsia="es-419"/>
    </w:rPr>
    <w:tblPr>
      <w:tblInd w:w="0" w:type="nil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4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8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7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1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1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3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02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7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34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7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4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12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84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8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98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6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39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2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6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8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7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3.jpe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oporteISTS\AppData\Local\Microsoft\Office\16.0\DTS\es-EC%7b667A43AE-0029-48F7-9795-0231DB72C356%7d\%7bF137470E-232A-4747-B81C-27D62777FA14%7dtf16392850_win32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0B42B604429FF4F9423BB53F66B3DF3" ma:contentTypeVersion="16" ma:contentTypeDescription="Crear nuevo documento." ma:contentTypeScope="" ma:versionID="6db1e2b6861862f267ed073b0f05d040">
  <xsd:schema xmlns:xsd="http://www.w3.org/2001/XMLSchema" xmlns:xs="http://www.w3.org/2001/XMLSchema" xmlns:p="http://schemas.microsoft.com/office/2006/metadata/properties" xmlns:ns2="f3c61038-e7c8-4d33-a964-7f9f00fd2b3a" xmlns:ns3="29f60c09-949b-4469-9fa1-1c77a4667b36" targetNamespace="http://schemas.microsoft.com/office/2006/metadata/properties" ma:root="true" ma:fieldsID="b66015ff6d704f7ef96745f7bc059a08" ns2:_="" ns3:_="">
    <xsd:import namespace="f3c61038-e7c8-4d33-a964-7f9f00fd2b3a"/>
    <xsd:import namespace="29f60c09-949b-4469-9fa1-1c77a4667b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c61038-e7c8-4d33-a964-7f9f00fd2b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96a8cb2e-fff0-4a52-aa3a-187c78d042b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_Flow_SignoffStatus" ma:index="23" nillable="true" ma:displayName="Estado de aprobación" ma:internalName="Estado_x0020_de_x0020_aprobaci_x00f3_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f60c09-949b-4469-9fa1-1c77a4667b36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ec6df74a-ebdf-49da-9a95-df24d616e519}" ma:internalName="TaxCatchAll" ma:showField="CatchAllData" ma:web="29f60c09-949b-4469-9fa1-1c77a4667b3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f3c61038-e7c8-4d33-a964-7f9f00fd2b3a" xsi:nil="true"/>
    <lcf76f155ced4ddcb4097134ff3c332f xmlns="f3c61038-e7c8-4d33-a964-7f9f00fd2b3a">
      <Terms xmlns="http://schemas.microsoft.com/office/infopath/2007/PartnerControls"/>
    </lcf76f155ced4ddcb4097134ff3c332f>
    <TaxCatchAll xmlns="29f60c09-949b-4469-9fa1-1c77a4667b36" xsi:nil="true"/>
  </documentManagement>
</p:properties>
</file>

<file path=customXml/itemProps1.xml><?xml version="1.0" encoding="utf-8"?>
<ds:datastoreItem xmlns:ds="http://schemas.openxmlformats.org/officeDocument/2006/customXml" ds:itemID="{C452F51A-DAEF-4493-BE1E-723C7B006F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F83563-4857-478D-95EA-9E0C382C9C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c61038-e7c8-4d33-a964-7f9f00fd2b3a"/>
    <ds:schemaRef ds:uri="29f60c09-949b-4469-9fa1-1c77a4667b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1EC45F-7491-4BBE-8361-BA24639B11C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11131D3-7AB2-4BA9-9762-B3ED993135AA}">
  <ds:schemaRefs>
    <ds:schemaRef ds:uri="http://schemas.microsoft.com/office/2006/metadata/properties"/>
    <ds:schemaRef ds:uri="http://schemas.microsoft.com/office/infopath/2007/PartnerControls"/>
    <ds:schemaRef ds:uri="f3c61038-e7c8-4d33-a964-7f9f00fd2b3a"/>
    <ds:schemaRef ds:uri="29f60c09-949b-4469-9fa1-1c77a4667b3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{F137470E-232A-4747-B81C-27D62777FA14}tf16392850_win32</Template>
  <TotalTime>90</TotalTime>
  <Pages>7</Pages>
  <Words>738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SoporteISTS</dc:creator>
  <cp:keywords/>
  <cp:lastModifiedBy>ALISSON MICHELLE ORTIZ BARROS</cp:lastModifiedBy>
  <cp:revision>13</cp:revision>
  <cp:lastPrinted>2024-11-26T13:44:00Z</cp:lastPrinted>
  <dcterms:created xsi:type="dcterms:W3CDTF">2025-12-17T20:38:00Z</dcterms:created>
  <dcterms:modified xsi:type="dcterms:W3CDTF">2026-02-02T16:57:00Z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0x01010060B42B604429FF4F9423BB53F66B3DF3</vt:lpwstr>
  </property>
  <property fmtid="{D5CDD505-2E9C-101B-9397-08002B2CF9AE}" pid="4" name="MediaServiceImageTags">
    <vt:lpwstr/>
  </property>
</Properties>
</file>